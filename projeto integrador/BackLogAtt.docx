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9610B" w14:textId="77777777" w:rsidR="0070241A" w:rsidRPr="0068583D" w:rsidRDefault="0070241A" w:rsidP="009F4310">
      <w:pPr>
        <w:pStyle w:val="CEETPS-CapaFATEC"/>
      </w:pPr>
      <w:r w:rsidRPr="0068583D">
        <w:rPr>
          <w:noProof/>
          <w:lang w:eastAsia="pt-BR"/>
        </w:rPr>
        <w:t>Centro Estadual de Educação Tecnológica Paula Souza</w:t>
      </w:r>
    </w:p>
    <w:p w14:paraId="093CDC62" w14:textId="77777777" w:rsidR="0070241A" w:rsidRPr="007449FE" w:rsidRDefault="0070241A" w:rsidP="009F4310">
      <w:pPr>
        <w:pStyle w:val="InstituioCursoFATEC"/>
      </w:pPr>
      <w:r w:rsidRPr="007449FE">
        <w:t>Faculdade de Tecnologia de Lins Prof. Antonio</w:t>
      </w:r>
      <w:r>
        <w:t xml:space="preserve"> </w:t>
      </w:r>
      <w:r w:rsidRPr="007449FE">
        <w:t>Seabra</w:t>
      </w:r>
    </w:p>
    <w:p w14:paraId="7EDF58F7" w14:textId="01C36D3B" w:rsidR="0070241A" w:rsidRPr="007449FE" w:rsidRDefault="0070241A" w:rsidP="009F4310">
      <w:pPr>
        <w:pStyle w:val="InstituioCursoFATEC"/>
      </w:pPr>
      <w:r w:rsidRPr="007449FE">
        <w:t xml:space="preserve">Curso Superior de Tecnologia em </w:t>
      </w:r>
      <w:r w:rsidR="00B77F3E">
        <w:t>Análise e desenvolviemnto de sistemas</w:t>
      </w:r>
    </w:p>
    <w:p w14:paraId="5964F2D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0C6014C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72C81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2170CA84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4163633B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3DD73D2E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58C07B70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7F15FA93" w14:textId="77777777" w:rsidR="00353DC8" w:rsidRDefault="00353DC8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49FB6657" w14:textId="77777777" w:rsidR="007A394E" w:rsidRPr="007A394E" w:rsidRDefault="007A394E" w:rsidP="007A394E">
      <w:pPr>
        <w:jc w:val="center"/>
        <w:rPr>
          <w:rFonts w:ascii="Arial" w:hAnsi="Arial" w:cs="Arial"/>
          <w:b/>
        </w:rPr>
      </w:pPr>
      <w:r w:rsidRPr="007A394E">
        <w:rPr>
          <w:rFonts w:ascii="Arial" w:hAnsi="Arial" w:cs="Arial"/>
          <w:b/>
          <w:bCs/>
          <w:lang w:val="pt-PT"/>
        </w:rPr>
        <w:t xml:space="preserve">Giovanni Vieira Pereira da Silva </w:t>
      </w:r>
      <w:r w:rsidRPr="007A394E">
        <w:rPr>
          <w:rFonts w:ascii="Arial" w:hAnsi="Arial" w:cs="Arial"/>
          <w:b/>
          <w:bCs/>
          <w:lang w:val="pt-PT"/>
        </w:rPr>
        <w:br/>
        <w:t xml:space="preserve">Gustavo Martins da Silva Ilescas </w:t>
      </w:r>
      <w:r w:rsidRPr="007A394E">
        <w:rPr>
          <w:rFonts w:ascii="Arial" w:hAnsi="Arial" w:cs="Arial"/>
          <w:b/>
          <w:bCs/>
          <w:lang w:val="pt-PT"/>
        </w:rPr>
        <w:br/>
        <w:t xml:space="preserve">Matheus Gabriel dos Santos </w:t>
      </w:r>
      <w:r w:rsidRPr="007A394E">
        <w:rPr>
          <w:rFonts w:ascii="Arial" w:hAnsi="Arial" w:cs="Arial"/>
          <w:b/>
          <w:bCs/>
          <w:lang w:val="pt-PT"/>
        </w:rPr>
        <w:br/>
        <w:t>Silva Alex Marola Barbosa Junior</w:t>
      </w:r>
    </w:p>
    <w:p w14:paraId="4C91E89A" w14:textId="77777777" w:rsidR="007A394E" w:rsidRPr="007A394E" w:rsidRDefault="007A394E" w:rsidP="007A394E">
      <w:pPr>
        <w:jc w:val="center"/>
        <w:rPr>
          <w:rFonts w:ascii="Arial" w:hAnsi="Arial" w:cs="Arial"/>
          <w:b/>
        </w:rPr>
      </w:pPr>
      <w:r w:rsidRPr="007A394E">
        <w:rPr>
          <w:rFonts w:ascii="Arial" w:hAnsi="Arial" w:cs="Arial"/>
          <w:b/>
          <w:bCs/>
          <w:lang w:val="pt-PT"/>
        </w:rPr>
        <w:t>Erick Gustavo Miiller Dos Santos</w:t>
      </w:r>
      <w:r w:rsidRPr="007A394E">
        <w:rPr>
          <w:rFonts w:ascii="Arial" w:hAnsi="Arial" w:cs="Arial"/>
          <w:b/>
          <w:bCs/>
          <w:lang w:val="pt-PT"/>
        </w:rPr>
        <w:br/>
        <w:t>Wagner Alves de Sousa</w:t>
      </w:r>
      <w:r w:rsidRPr="007A394E">
        <w:rPr>
          <w:rFonts w:ascii="Arial" w:hAnsi="Arial" w:cs="Arial"/>
          <w:b/>
          <w:bCs/>
          <w:lang w:val="pt-PT"/>
        </w:rPr>
        <w:br/>
        <w:t>Gabriel Gonçalves Pereira</w:t>
      </w:r>
    </w:p>
    <w:p w14:paraId="133B3D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62B303E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08AAB6A7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182DDB71" w14:textId="77777777" w:rsidR="002F13EA" w:rsidRDefault="002F13EA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32484F6D" w14:textId="0B7CE674" w:rsidR="00A946A4" w:rsidRDefault="008578CB" w:rsidP="009F4310">
      <w:pPr>
        <w:pStyle w:val="TtuloElemPr-TextuaisFATEC"/>
      </w:pPr>
      <w:r>
        <w:t>SISTEMA WEB PARA GESTÃO DE PESQUISAS POR QUESTIONÁRIOS</w:t>
      </w:r>
    </w:p>
    <w:p w14:paraId="0D3382FB" w14:textId="77777777" w:rsidR="003502AF" w:rsidRDefault="003502AF" w:rsidP="009F4310">
      <w:pPr>
        <w:pStyle w:val="TtuloElemPr-TextuaisFATEC"/>
      </w:pPr>
    </w:p>
    <w:p w14:paraId="5698A87D" w14:textId="77777777" w:rsidR="003502AF" w:rsidRPr="009F4310" w:rsidRDefault="003502AF" w:rsidP="009F4310">
      <w:pPr>
        <w:pStyle w:val="TtuloElemPr-TextuaisFATEC"/>
      </w:pPr>
    </w:p>
    <w:p w14:paraId="1B1BC61E" w14:textId="544A9411" w:rsidR="00A946A4" w:rsidRPr="009F4310" w:rsidRDefault="0031126B" w:rsidP="009F4310">
      <w:pPr>
        <w:pStyle w:val="TtuloElemPr-TextuaisFATEC"/>
      </w:pPr>
      <w:r>
        <w:t>Lista de Requisitos - Backlog Inicial</w:t>
      </w:r>
    </w:p>
    <w:p w14:paraId="138C253F" w14:textId="77777777" w:rsidR="00D750C5" w:rsidRPr="00B034EA" w:rsidRDefault="00D750C5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27DAC25" w14:textId="56952F0C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5EB8B88" w14:textId="77777777" w:rsidR="0057762F" w:rsidRPr="00B034EA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7854BFF0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6544ABA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AC3BB2E" w14:textId="77777777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813EA30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7F0BDA9F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04CF05E5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1521C6AF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4BCFECA8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02B6D502" w14:textId="77777777" w:rsidR="002F13EA" w:rsidRPr="00A946A4" w:rsidRDefault="002F13EA" w:rsidP="00E634C9">
      <w:pPr>
        <w:pStyle w:val="LocalAnoFATEC"/>
      </w:pPr>
      <w:r w:rsidRPr="00A946A4">
        <w:t>LINS/SP</w:t>
      </w:r>
    </w:p>
    <w:p w14:paraId="3B165763" w14:textId="231841A1" w:rsidR="000D62C6" w:rsidRPr="00B034EA" w:rsidRDefault="008578CB" w:rsidP="0029335F">
      <w:pPr>
        <w:pStyle w:val="LocalAnoFATEC"/>
        <w:rPr>
          <w:sz w:val="28"/>
          <w:szCs w:val="28"/>
        </w:rPr>
      </w:pPr>
      <w:r>
        <w:t>1</w:t>
      </w:r>
      <w:r w:rsidR="002F13EA">
        <w:t>º</w:t>
      </w:r>
      <w:r w:rsidR="002F13EA" w:rsidRPr="00A946A4">
        <w:t xml:space="preserve"> SEMESTRE/</w:t>
      </w:r>
      <w:r>
        <w:t>2026</w:t>
      </w:r>
    </w:p>
    <w:p w14:paraId="02832430" w14:textId="77777777" w:rsidR="00E11BB0" w:rsidRPr="00056073" w:rsidRDefault="00E11BB0" w:rsidP="00413F55">
      <w:pPr>
        <w:pStyle w:val="TtuloElemPr-TextuaisFATEC"/>
      </w:pPr>
      <w:r w:rsidRPr="00056073">
        <w:t>SUMÁRIO</w:t>
      </w:r>
    </w:p>
    <w:p w14:paraId="7C0FFCF5" w14:textId="77777777" w:rsidR="00A57C4A" w:rsidRPr="0029335F" w:rsidRDefault="00A57C4A" w:rsidP="006A3537">
      <w:pPr>
        <w:pStyle w:val="TtuloElemPr-TextuaisFATEC"/>
        <w:rPr>
          <w:color w:val="FF0000"/>
          <w:sz w:val="24"/>
          <w:szCs w:val="24"/>
        </w:rPr>
      </w:pPr>
      <w:r w:rsidRPr="0029335F">
        <w:rPr>
          <w:color w:val="FF0000"/>
          <w:sz w:val="24"/>
          <w:szCs w:val="24"/>
        </w:rPr>
        <w:t xml:space="preserve">Não excluir o sumário, após editar os Capítulos e Subcapítulos, clique com o botão direito </w:t>
      </w:r>
      <w:r w:rsidR="00415419" w:rsidRPr="0029335F">
        <w:rPr>
          <w:color w:val="FF0000"/>
          <w:sz w:val="24"/>
          <w:szCs w:val="24"/>
        </w:rPr>
        <w:t xml:space="preserve">em cima dos elementos do SUMÁRIO </w:t>
      </w:r>
      <w:r w:rsidRPr="0029335F">
        <w:rPr>
          <w:color w:val="FF0000"/>
          <w:sz w:val="24"/>
          <w:szCs w:val="24"/>
        </w:rPr>
        <w:t xml:space="preserve">e </w:t>
      </w:r>
      <w:r w:rsidR="00415419" w:rsidRPr="0029335F">
        <w:rPr>
          <w:color w:val="FF0000"/>
          <w:sz w:val="24"/>
          <w:szCs w:val="24"/>
        </w:rPr>
        <w:t>selecione Atualizar Campo &gt; Atualizar o índice interro.</w:t>
      </w:r>
    </w:p>
    <w:p w14:paraId="2411EF8E" w14:textId="4310FB79" w:rsidR="00DF2D23" w:rsidRDefault="00D53792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r w:rsidRPr="00D53792">
        <w:fldChar w:fldCharType="begin"/>
      </w:r>
      <w:r w:rsidRPr="00D53792">
        <w:instrText xml:space="preserve"> TOC \o "1-3" \h \z \u </w:instrText>
      </w:r>
      <w:r w:rsidRPr="00D53792">
        <w:fldChar w:fldCharType="separate"/>
      </w:r>
      <w:hyperlink w:anchor="_Toc232530581" w:history="1">
        <w:r w:rsidR="00DF2D23" w:rsidRPr="00DE7028">
          <w:rPr>
            <w:rStyle w:val="Hyperlink"/>
            <w:noProof/>
          </w:rPr>
          <w:t>1.</w:t>
        </w:r>
        <w:r w:rsidR="00DF2D23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="00DF2D23" w:rsidRPr="00DE7028">
          <w:rPr>
            <w:rStyle w:val="Hyperlink"/>
            <w:noProof/>
          </w:rPr>
          <w:t>INTRODUÇÃO</w:t>
        </w:r>
        <w:r w:rsidR="00DF2D23">
          <w:rPr>
            <w:noProof/>
            <w:webHidden/>
          </w:rPr>
          <w:tab/>
        </w:r>
        <w:r w:rsidR="00DF2D23">
          <w:rPr>
            <w:noProof/>
            <w:webHidden/>
          </w:rPr>
          <w:fldChar w:fldCharType="begin"/>
        </w:r>
        <w:r w:rsidR="00DF2D23">
          <w:rPr>
            <w:noProof/>
            <w:webHidden/>
          </w:rPr>
          <w:instrText xml:space="preserve"> PAGEREF _Toc232530581 \h </w:instrText>
        </w:r>
        <w:r w:rsidR="00DF2D23">
          <w:rPr>
            <w:noProof/>
            <w:webHidden/>
          </w:rPr>
        </w:r>
        <w:r w:rsidR="00DF2D23">
          <w:rPr>
            <w:noProof/>
            <w:webHidden/>
          </w:rPr>
          <w:fldChar w:fldCharType="separate"/>
        </w:r>
        <w:r w:rsidR="00DF2D23">
          <w:rPr>
            <w:noProof/>
            <w:webHidden/>
          </w:rPr>
          <w:t>2</w:t>
        </w:r>
        <w:r w:rsidR="00DF2D23">
          <w:rPr>
            <w:noProof/>
            <w:webHidden/>
          </w:rPr>
          <w:fldChar w:fldCharType="end"/>
        </w:r>
      </w:hyperlink>
    </w:p>
    <w:p w14:paraId="5F1FD10F" w14:textId="0310DFC8" w:rsidR="00DF2D23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2" w:history="1">
        <w:r w:rsidR="00DF2D23" w:rsidRPr="00DE7028">
          <w:rPr>
            <w:rStyle w:val="Hyperlink"/>
            <w:noProof/>
          </w:rPr>
          <w:t>2.</w:t>
        </w:r>
        <w:r w:rsidR="00DF2D23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="00DF2D23" w:rsidRPr="00DE7028">
          <w:rPr>
            <w:rStyle w:val="Hyperlink"/>
            <w:noProof/>
          </w:rPr>
          <w:t>épico 1 - gestão de pesquisas</w:t>
        </w:r>
        <w:r w:rsidR="00DF2D23">
          <w:rPr>
            <w:noProof/>
            <w:webHidden/>
          </w:rPr>
          <w:tab/>
        </w:r>
        <w:r w:rsidR="00DF2D23">
          <w:rPr>
            <w:noProof/>
            <w:webHidden/>
          </w:rPr>
          <w:fldChar w:fldCharType="begin"/>
        </w:r>
        <w:r w:rsidR="00DF2D23">
          <w:rPr>
            <w:noProof/>
            <w:webHidden/>
          </w:rPr>
          <w:instrText xml:space="preserve"> PAGEREF _Toc232530582 \h </w:instrText>
        </w:r>
        <w:r w:rsidR="00DF2D23">
          <w:rPr>
            <w:noProof/>
            <w:webHidden/>
          </w:rPr>
        </w:r>
        <w:r w:rsidR="00DF2D23">
          <w:rPr>
            <w:noProof/>
            <w:webHidden/>
          </w:rPr>
          <w:fldChar w:fldCharType="separate"/>
        </w:r>
        <w:r w:rsidR="00DF2D23">
          <w:rPr>
            <w:noProof/>
            <w:webHidden/>
          </w:rPr>
          <w:t>2</w:t>
        </w:r>
        <w:r w:rsidR="00DF2D23">
          <w:rPr>
            <w:noProof/>
            <w:webHidden/>
          </w:rPr>
          <w:fldChar w:fldCharType="end"/>
        </w:r>
      </w:hyperlink>
    </w:p>
    <w:p w14:paraId="62A4084F" w14:textId="0A9558B4" w:rsidR="00DF2D23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3" w:history="1">
        <w:r w:rsidR="00DF2D23" w:rsidRPr="00DE7028">
          <w:rPr>
            <w:rStyle w:val="Hyperlink"/>
            <w:noProof/>
          </w:rPr>
          <w:t>3.</w:t>
        </w:r>
        <w:r w:rsidR="00DF2D23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="00DF2D23" w:rsidRPr="00DE7028">
          <w:rPr>
            <w:rStyle w:val="Hyperlink"/>
            <w:noProof/>
          </w:rPr>
          <w:t>épico 2 – senha</w:t>
        </w:r>
        <w:r w:rsidR="00DF2D23">
          <w:rPr>
            <w:noProof/>
            <w:webHidden/>
          </w:rPr>
          <w:tab/>
        </w:r>
        <w:r w:rsidR="00DF2D23">
          <w:rPr>
            <w:noProof/>
            <w:webHidden/>
          </w:rPr>
          <w:fldChar w:fldCharType="begin"/>
        </w:r>
        <w:r w:rsidR="00DF2D23">
          <w:rPr>
            <w:noProof/>
            <w:webHidden/>
          </w:rPr>
          <w:instrText xml:space="preserve"> PAGEREF _Toc232530583 \h </w:instrText>
        </w:r>
        <w:r w:rsidR="00DF2D23">
          <w:rPr>
            <w:noProof/>
            <w:webHidden/>
          </w:rPr>
        </w:r>
        <w:r w:rsidR="00DF2D23">
          <w:rPr>
            <w:noProof/>
            <w:webHidden/>
          </w:rPr>
          <w:fldChar w:fldCharType="separate"/>
        </w:r>
        <w:r w:rsidR="00DF2D23">
          <w:rPr>
            <w:noProof/>
            <w:webHidden/>
          </w:rPr>
          <w:t>5</w:t>
        </w:r>
        <w:r w:rsidR="00DF2D23">
          <w:rPr>
            <w:noProof/>
            <w:webHidden/>
          </w:rPr>
          <w:fldChar w:fldCharType="end"/>
        </w:r>
      </w:hyperlink>
    </w:p>
    <w:p w14:paraId="49DFB310" w14:textId="18A9A42C" w:rsidR="00DF2D23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4" w:history="1">
        <w:r w:rsidR="00DF2D23" w:rsidRPr="00DE7028">
          <w:rPr>
            <w:rStyle w:val="Hyperlink"/>
            <w:noProof/>
          </w:rPr>
          <w:t>4.</w:t>
        </w:r>
        <w:r w:rsidR="00DF2D23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="00DF2D23" w:rsidRPr="00DE7028">
          <w:rPr>
            <w:rStyle w:val="Hyperlink"/>
            <w:noProof/>
          </w:rPr>
          <w:t>épico 3 – ACESSAR PESQUISA</w:t>
        </w:r>
        <w:r w:rsidR="00DF2D23">
          <w:rPr>
            <w:noProof/>
            <w:webHidden/>
          </w:rPr>
          <w:tab/>
        </w:r>
        <w:r w:rsidR="00DF2D23">
          <w:rPr>
            <w:noProof/>
            <w:webHidden/>
          </w:rPr>
          <w:fldChar w:fldCharType="begin"/>
        </w:r>
        <w:r w:rsidR="00DF2D23">
          <w:rPr>
            <w:noProof/>
            <w:webHidden/>
          </w:rPr>
          <w:instrText xml:space="preserve"> PAGEREF _Toc232530584 \h </w:instrText>
        </w:r>
        <w:r w:rsidR="00DF2D23">
          <w:rPr>
            <w:noProof/>
            <w:webHidden/>
          </w:rPr>
        </w:r>
        <w:r w:rsidR="00DF2D23">
          <w:rPr>
            <w:noProof/>
            <w:webHidden/>
          </w:rPr>
          <w:fldChar w:fldCharType="separate"/>
        </w:r>
        <w:r w:rsidR="00DF2D23">
          <w:rPr>
            <w:noProof/>
            <w:webHidden/>
          </w:rPr>
          <w:t>7</w:t>
        </w:r>
        <w:r w:rsidR="00DF2D23">
          <w:rPr>
            <w:noProof/>
            <w:webHidden/>
          </w:rPr>
          <w:fldChar w:fldCharType="end"/>
        </w:r>
      </w:hyperlink>
    </w:p>
    <w:p w14:paraId="25E54A06" w14:textId="47404FC1" w:rsidR="00DF2D23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5" w:history="1">
        <w:r w:rsidR="00DF2D23" w:rsidRPr="00DE7028">
          <w:rPr>
            <w:rStyle w:val="Hyperlink"/>
            <w:noProof/>
          </w:rPr>
          <w:t>5.</w:t>
        </w:r>
        <w:r w:rsidR="00DF2D23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="00DF2D23" w:rsidRPr="00DE7028">
          <w:rPr>
            <w:rStyle w:val="Hyperlink"/>
            <w:noProof/>
          </w:rPr>
          <w:t>épico 4 – DASHBOARD gestão de pesquisas</w:t>
        </w:r>
        <w:r w:rsidR="00DF2D23">
          <w:rPr>
            <w:noProof/>
            <w:webHidden/>
          </w:rPr>
          <w:tab/>
        </w:r>
        <w:r w:rsidR="00DF2D23">
          <w:rPr>
            <w:noProof/>
            <w:webHidden/>
          </w:rPr>
          <w:fldChar w:fldCharType="begin"/>
        </w:r>
        <w:r w:rsidR="00DF2D23">
          <w:rPr>
            <w:noProof/>
            <w:webHidden/>
          </w:rPr>
          <w:instrText xml:space="preserve"> PAGEREF _Toc232530585 \h </w:instrText>
        </w:r>
        <w:r w:rsidR="00DF2D23">
          <w:rPr>
            <w:noProof/>
            <w:webHidden/>
          </w:rPr>
        </w:r>
        <w:r w:rsidR="00DF2D23">
          <w:rPr>
            <w:noProof/>
            <w:webHidden/>
          </w:rPr>
          <w:fldChar w:fldCharType="separate"/>
        </w:r>
        <w:r w:rsidR="00DF2D23">
          <w:rPr>
            <w:noProof/>
            <w:webHidden/>
          </w:rPr>
          <w:t>10</w:t>
        </w:r>
        <w:r w:rsidR="00DF2D23">
          <w:rPr>
            <w:noProof/>
            <w:webHidden/>
          </w:rPr>
          <w:fldChar w:fldCharType="end"/>
        </w:r>
      </w:hyperlink>
    </w:p>
    <w:p w14:paraId="2E2FD523" w14:textId="6855A085" w:rsidR="00E11BB0" w:rsidRDefault="00D53792" w:rsidP="00D53792">
      <w:pPr>
        <w:pStyle w:val="Sumrio1"/>
        <w:rPr>
          <w:rFonts w:cs="Arial"/>
          <w:spacing w:val="-5"/>
        </w:rPr>
      </w:pPr>
      <w:r w:rsidRPr="00D53792">
        <w:fldChar w:fldCharType="end"/>
      </w:r>
    </w:p>
    <w:p w14:paraId="7C106CF6" w14:textId="5FF06F38" w:rsidR="0029335F" w:rsidRPr="00A3478F" w:rsidRDefault="0029335F">
      <w:pPr>
        <w:suppressAutoHyphens w:val="0"/>
        <w:rPr>
          <w:rFonts w:ascii="Arial" w:hAnsi="Arial" w:cs="Arial"/>
          <w:spacing w:val="-5"/>
        </w:rPr>
        <w:sectPr w:rsidR="0029335F" w:rsidRPr="00A3478F" w:rsidSect="00DC5817">
          <w:headerReference w:type="even" r:id="rId11"/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D3123FD" w14:textId="1CEBC92A" w:rsidR="00C44569" w:rsidRPr="00FE10A2" w:rsidRDefault="00C44569" w:rsidP="001B2AAF">
      <w:pPr>
        <w:pStyle w:val="Ttulo1"/>
      </w:pPr>
      <w:bookmarkStart w:id="0" w:name="_Toc232530581"/>
      <w:r w:rsidRPr="00FE10A2">
        <w:lastRenderedPageBreak/>
        <w:t>INTRODUÇÃO</w:t>
      </w:r>
      <w:bookmarkEnd w:id="0"/>
    </w:p>
    <w:p w14:paraId="013E55E3" w14:textId="77777777" w:rsidR="00C44569" w:rsidRPr="00C44569" w:rsidRDefault="00C44569" w:rsidP="00C44569">
      <w:pPr>
        <w:spacing w:line="360" w:lineRule="auto"/>
        <w:jc w:val="both"/>
        <w:rPr>
          <w:rFonts w:ascii="Arial" w:hAnsi="Arial" w:cs="Arial"/>
          <w:bCs/>
        </w:rPr>
      </w:pPr>
    </w:p>
    <w:p w14:paraId="136637E5" w14:textId="5D548404" w:rsidR="000C3A9D" w:rsidRDefault="000C3A9D" w:rsidP="001F1C07">
      <w:pPr>
        <w:pStyle w:val="TextoFATEC"/>
      </w:pPr>
      <w:r w:rsidRPr="000C3A9D">
        <w:t xml:space="preserve">O backlog inicial é uma lista dinâmica e priorizada de todas as funcionalidades, melhorias e correções necessárias para um novo software. Ele funciona como a espinha dorsal do planejamento, guiando o time de desenvolvimento sobre o que construir primeiro, desde a concepção da ideia até o lançamento. A ideia é organizar as funcionalidades em épicos </w:t>
      </w:r>
      <w:r>
        <w:t>e</w:t>
      </w:r>
      <w:r w:rsidRPr="000C3A9D">
        <w:t xml:space="preserve"> histórias de usuário, com prioridade e critérios de aceitação</w:t>
      </w:r>
      <w:r>
        <w:t>. Este documento apresenta o backlog inicial para o Sistema de Gestão de Pesquisas por Questionários.</w:t>
      </w:r>
      <w:r w:rsidR="00300184">
        <w:t xml:space="preserve"> </w:t>
      </w:r>
    </w:p>
    <w:p w14:paraId="04C73843" w14:textId="77777777" w:rsidR="004A28C1" w:rsidRDefault="004A28C1" w:rsidP="001F1C07">
      <w:pPr>
        <w:pStyle w:val="TextoFATEC"/>
      </w:pPr>
    </w:p>
    <w:p w14:paraId="5325688F" w14:textId="1122A0D7" w:rsidR="000C3A9D" w:rsidRDefault="00300184" w:rsidP="001F1C07">
      <w:pPr>
        <w:pStyle w:val="TextoFATEC"/>
      </w:pPr>
      <w:r>
        <w:t>Cada item do backlog segue a seguinte estrutura padrão:</w:t>
      </w:r>
    </w:p>
    <w:p w14:paraId="0B60E7E4" w14:textId="77777777" w:rsidR="00300184" w:rsidRDefault="00300184" w:rsidP="001F1C07">
      <w:pPr>
        <w:pStyle w:val="TextoFATEC"/>
      </w:pPr>
    </w:p>
    <w:p w14:paraId="43E9F90A" w14:textId="55EC0D14" w:rsidR="00300184" w:rsidRDefault="00300184">
      <w:pPr>
        <w:pStyle w:val="TextoFATEC"/>
        <w:numPr>
          <w:ilvl w:val="0"/>
          <w:numId w:val="4"/>
        </w:numPr>
      </w:pPr>
      <w:r>
        <w:t>ID;</w:t>
      </w:r>
    </w:p>
    <w:p w14:paraId="3BCF26C3" w14:textId="3DE06814" w:rsidR="00300184" w:rsidRDefault="00300184">
      <w:pPr>
        <w:pStyle w:val="TextoFATEC"/>
        <w:numPr>
          <w:ilvl w:val="0"/>
          <w:numId w:val="4"/>
        </w:numPr>
      </w:pPr>
      <w:r>
        <w:t>História do Usuário;</w:t>
      </w:r>
    </w:p>
    <w:p w14:paraId="2241EEA8" w14:textId="20D8F8F0" w:rsidR="00300184" w:rsidRDefault="00300184">
      <w:pPr>
        <w:pStyle w:val="TextoFATEC"/>
        <w:numPr>
          <w:ilvl w:val="0"/>
          <w:numId w:val="4"/>
        </w:numPr>
      </w:pPr>
      <w:r>
        <w:t>Prioridade;</w:t>
      </w:r>
    </w:p>
    <w:p w14:paraId="3AD85383" w14:textId="7B02394F" w:rsidR="00300184" w:rsidRDefault="00300184">
      <w:pPr>
        <w:pStyle w:val="TextoFATEC"/>
        <w:numPr>
          <w:ilvl w:val="0"/>
          <w:numId w:val="4"/>
        </w:numPr>
      </w:pPr>
      <w:r>
        <w:t>Critérios de Aceitação.</w:t>
      </w:r>
    </w:p>
    <w:p w14:paraId="17B9DB6D" w14:textId="77777777" w:rsidR="00300184" w:rsidRDefault="00300184" w:rsidP="001F1C07">
      <w:pPr>
        <w:pStyle w:val="TextoFATEC"/>
      </w:pPr>
    </w:p>
    <w:p w14:paraId="0BAD4BC4" w14:textId="5B16AB96" w:rsidR="00C44569" w:rsidRPr="00FE10A2" w:rsidRDefault="00300184" w:rsidP="001B2AAF">
      <w:pPr>
        <w:pStyle w:val="Ttulo1"/>
      </w:pPr>
      <w:bookmarkStart w:id="1" w:name="_Toc232530582"/>
      <w:r>
        <w:rPr>
          <w:rStyle w:val="Ttulo1Char"/>
          <w:b/>
          <w:bCs/>
          <w:caps/>
        </w:rPr>
        <w:t>épico 1 - gestão de pesquisas</w:t>
      </w:r>
      <w:bookmarkEnd w:id="1"/>
      <w:r w:rsidR="00C44569" w:rsidRPr="00FE10A2">
        <w:t xml:space="preserve"> </w:t>
      </w:r>
    </w:p>
    <w:p w14:paraId="12405068" w14:textId="77777777" w:rsidR="00E00FE5" w:rsidRDefault="00E00FE5" w:rsidP="001F1C07">
      <w:pPr>
        <w:pStyle w:val="TextoFATEC"/>
      </w:pPr>
    </w:p>
    <w:p w14:paraId="5309FB42" w14:textId="57208CE6" w:rsidR="0051433C" w:rsidRPr="0051433C" w:rsidRDefault="001F1C07" w:rsidP="001F1C07">
      <w:pPr>
        <w:pStyle w:val="TextoFATEC"/>
        <w:rPr>
          <w:color w:val="EE0000"/>
        </w:rPr>
      </w:pPr>
      <w:r>
        <w:rPr>
          <w:noProof/>
        </w:rPr>
        <w:drawing>
          <wp:inline distT="0" distB="0" distL="0" distR="0" wp14:anchorId="08680669" wp14:editId="019BFE47">
            <wp:extent cx="5760720" cy="1972945"/>
            <wp:effectExtent l="0" t="0" r="0" b="8255"/>
            <wp:docPr id="796269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69237" name="Imagem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495B" w14:textId="77777777" w:rsidR="0051433C" w:rsidRDefault="0051433C" w:rsidP="001F1C07">
      <w:pPr>
        <w:pStyle w:val="TextoFATEC"/>
      </w:pPr>
    </w:p>
    <w:p w14:paraId="175573C0" w14:textId="7B8EF819" w:rsidR="00300184" w:rsidRPr="00300184" w:rsidRDefault="00300184" w:rsidP="001F1C07">
      <w:pPr>
        <w:pStyle w:val="TextoFATEC"/>
        <w:rPr>
          <w:bCs/>
        </w:rPr>
      </w:pPr>
      <w:r w:rsidRPr="00300184">
        <w:t>US01 – Criar pesquisa</w:t>
      </w:r>
    </w:p>
    <w:p w14:paraId="5E372C34" w14:textId="77777777" w:rsidR="004A28C1" w:rsidRDefault="004A28C1" w:rsidP="001F1C07">
      <w:pPr>
        <w:pStyle w:val="TextoFATEC"/>
      </w:pPr>
    </w:p>
    <w:p w14:paraId="574F8C82" w14:textId="383FFB7A" w:rsidR="00300184" w:rsidRDefault="00300184" w:rsidP="001F1C07">
      <w:pPr>
        <w:pStyle w:val="TextoFATEC"/>
      </w:pPr>
      <w:r w:rsidRPr="00300184">
        <w:t>Como</w:t>
      </w:r>
      <w:r>
        <w:t xml:space="preserve"> </w:t>
      </w:r>
      <w:r w:rsidR="00313FBC">
        <w:t xml:space="preserve">Gestor </w:t>
      </w:r>
      <w:proofErr w:type="spellStart"/>
      <w:r w:rsidR="00313FBC">
        <w:t>Educaional</w:t>
      </w:r>
      <w:proofErr w:type="spellEnd"/>
    </w:p>
    <w:p w14:paraId="21CE2E72" w14:textId="7BCB1B0A" w:rsidR="00300184" w:rsidRDefault="00300184" w:rsidP="001F1C07">
      <w:pPr>
        <w:pStyle w:val="TextoFATEC"/>
      </w:pPr>
      <w:r w:rsidRPr="00300184">
        <w:t>Quero</w:t>
      </w:r>
      <w:r>
        <w:t xml:space="preserve"> cadastrar uma nova pesquisa</w:t>
      </w:r>
    </w:p>
    <w:p w14:paraId="7DD88F5F" w14:textId="3AE7B0F6" w:rsidR="00300184" w:rsidRDefault="00300184" w:rsidP="001F1C07">
      <w:pPr>
        <w:pStyle w:val="TextoFATEC"/>
      </w:pPr>
      <w:r w:rsidRPr="00300184">
        <w:t>Para</w:t>
      </w:r>
      <w:r>
        <w:t xml:space="preserve"> poder iniciar um processo de coleta de dados</w:t>
      </w:r>
    </w:p>
    <w:p w14:paraId="7801260C" w14:textId="77777777" w:rsidR="00300184" w:rsidRDefault="00300184" w:rsidP="001F1C07">
      <w:pPr>
        <w:pStyle w:val="TextoFATEC"/>
      </w:pPr>
    </w:p>
    <w:p w14:paraId="5F1D81FC" w14:textId="11B9CF1F" w:rsidR="00300184" w:rsidRDefault="00300184" w:rsidP="001F1C07">
      <w:pPr>
        <w:pStyle w:val="TextoFATEC"/>
      </w:pPr>
      <w:r w:rsidRPr="00300184">
        <w:lastRenderedPageBreak/>
        <w:t>Prioridade</w:t>
      </w:r>
      <w:r>
        <w:t>: Alta</w:t>
      </w:r>
    </w:p>
    <w:p w14:paraId="0A10827B" w14:textId="77777777" w:rsidR="00300184" w:rsidRDefault="00300184" w:rsidP="001F1C07">
      <w:pPr>
        <w:pStyle w:val="TextoFATEC"/>
      </w:pPr>
    </w:p>
    <w:p w14:paraId="366A6BAC" w14:textId="302C3F4E" w:rsidR="00300184" w:rsidRDefault="00300184" w:rsidP="001F1C07">
      <w:pPr>
        <w:pStyle w:val="TextoFATEC"/>
      </w:pPr>
      <w:r w:rsidRPr="00300184">
        <w:t>Critérios de aceitação:</w:t>
      </w:r>
    </w:p>
    <w:p w14:paraId="2BB167CC" w14:textId="77777777" w:rsidR="00300184" w:rsidRDefault="00300184" w:rsidP="001F1C07">
      <w:pPr>
        <w:pStyle w:val="TextoFATEC"/>
      </w:pPr>
    </w:p>
    <w:p w14:paraId="4FE7CD6F" w14:textId="10086322" w:rsidR="00300184" w:rsidRDefault="00300184">
      <w:pPr>
        <w:pStyle w:val="TextoFATEC"/>
        <w:numPr>
          <w:ilvl w:val="0"/>
          <w:numId w:val="5"/>
        </w:numPr>
      </w:pPr>
      <w:r>
        <w:t>Deve permitir informar título e descrição</w:t>
      </w:r>
    </w:p>
    <w:p w14:paraId="0AC0EA61" w14:textId="3AD3A0C8" w:rsidR="00300184" w:rsidRDefault="00300184">
      <w:pPr>
        <w:pStyle w:val="TextoFATEC"/>
        <w:numPr>
          <w:ilvl w:val="0"/>
          <w:numId w:val="5"/>
        </w:numPr>
      </w:pPr>
      <w:r>
        <w:t>Deve permitir definir data de início e fim</w:t>
      </w:r>
    </w:p>
    <w:p w14:paraId="25EC308E" w14:textId="20D832AF" w:rsidR="00300184" w:rsidRDefault="00300184">
      <w:pPr>
        <w:pStyle w:val="TextoFATEC"/>
        <w:numPr>
          <w:ilvl w:val="0"/>
          <w:numId w:val="5"/>
        </w:numPr>
      </w:pPr>
      <w:r>
        <w:t>Deve salvar a pesquisa no banco</w:t>
      </w:r>
    </w:p>
    <w:p w14:paraId="5D49468E" w14:textId="77777777" w:rsidR="001F1C07" w:rsidRPr="001F1C07" w:rsidRDefault="001F1C07" w:rsidP="001F1C07">
      <w:pPr>
        <w:pStyle w:val="TextoFATEC"/>
      </w:pPr>
    </w:p>
    <w:p w14:paraId="17F581E7" w14:textId="4F15B9E2" w:rsidR="001F1C07" w:rsidRPr="001F1C07" w:rsidRDefault="001F1C07" w:rsidP="001F1C07">
      <w:pPr>
        <w:pStyle w:val="TextoFATEC"/>
      </w:pPr>
      <w:r w:rsidRPr="001F1C07">
        <w:t>FP1:</w:t>
      </w:r>
    </w:p>
    <w:p w14:paraId="2C96962E" w14:textId="777E82FE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Abre formulário para criar pesquisa</w:t>
      </w:r>
    </w:p>
    <w:p w14:paraId="280C3E20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Opção para selecionar para qual grupo é a pesquisa aparece</w:t>
      </w:r>
    </w:p>
    <w:p w14:paraId="78B81C2D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2.1 Opção 1 “Alunos”</w:t>
      </w:r>
    </w:p>
    <w:p w14:paraId="4A1DE049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2.2 Opção 2 “Professores”</w:t>
      </w:r>
    </w:p>
    <w:p w14:paraId="773226C2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2.3 Opção 3 “Alunos e Professores”</w:t>
      </w:r>
    </w:p>
    <w:p w14:paraId="5A05E34D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Gestor seleciona a opção</w:t>
      </w:r>
    </w:p>
    <w:p w14:paraId="2EEDE082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 Gestor preenche o nome, descrição e o período de aplicação da pesquisa.</w:t>
      </w:r>
    </w:p>
    <w:p w14:paraId="76CAA567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 xml:space="preserve">Campo Status aparece </w:t>
      </w:r>
    </w:p>
    <w:p w14:paraId="573859E0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Se período de aplicação for igual dia o dia que a pesquisa está sendo criada, o sistema Automaticamente deixe o status da pesquisa como “ATIVA”</w:t>
      </w:r>
    </w:p>
    <w:p w14:paraId="4D3B5025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 Gestor clica em "Finalizar Cadastro Pesquisa"</w:t>
      </w:r>
    </w:p>
    <w:p w14:paraId="5D50726C" w14:textId="02FD5F3D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 sistema valida os dados inseridos (nome, descrição e consistência das datas)</w:t>
      </w:r>
    </w:p>
    <w:p w14:paraId="2AC71C5A" w14:textId="1DC1DF99" w:rsidR="00E00FE5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Sistema salva a pesquisa e exibe uma notificação no canto superior direito “Pesquisa Cadastrada no Sistema”</w:t>
      </w:r>
    </w:p>
    <w:p w14:paraId="04BA9663" w14:textId="209C589B" w:rsidR="001F1C07" w:rsidRPr="001F1C07" w:rsidRDefault="001F1C07" w:rsidP="001F1C07">
      <w:pPr>
        <w:pStyle w:val="TextoFATEC"/>
      </w:pPr>
      <w:r w:rsidRPr="001F1C07">
        <w:t>FA1:</w:t>
      </w:r>
    </w:p>
    <w:p w14:paraId="2322495C" w14:textId="77777777" w:rsidR="007917DB" w:rsidRPr="007917DB" w:rsidRDefault="007917DB">
      <w:pPr>
        <w:pStyle w:val="TextoFATEC"/>
        <w:numPr>
          <w:ilvl w:val="0"/>
          <w:numId w:val="8"/>
        </w:numPr>
        <w:rPr>
          <w:bCs/>
        </w:rPr>
      </w:pPr>
      <w:r w:rsidRPr="007917DB">
        <w:rPr>
          <w:bCs/>
        </w:rPr>
        <w:t>INICIA NO FP1 – CRIAR etapa 6</w:t>
      </w:r>
    </w:p>
    <w:p w14:paraId="7565118E" w14:textId="77777777" w:rsidR="007917DB" w:rsidRPr="007917DB" w:rsidRDefault="007917DB">
      <w:pPr>
        <w:pStyle w:val="TextoFATEC"/>
        <w:numPr>
          <w:ilvl w:val="1"/>
          <w:numId w:val="9"/>
        </w:numPr>
        <w:rPr>
          <w:b w:val="0"/>
          <w:bCs/>
        </w:rPr>
      </w:pPr>
      <w:r w:rsidRPr="007917DB">
        <w:rPr>
          <w:b w:val="0"/>
          <w:bCs/>
        </w:rPr>
        <w:t>Se período de aplicação for diferente do dia que a pesquisa está sendo criada, sistema Automaticamente deixe o status da pesquisa como “INATIVA”</w:t>
      </w:r>
    </w:p>
    <w:p w14:paraId="415F6B33" w14:textId="77777777" w:rsidR="007917DB" w:rsidRPr="007917DB" w:rsidRDefault="007917DB">
      <w:pPr>
        <w:pStyle w:val="TextoFATEC"/>
        <w:numPr>
          <w:ilvl w:val="1"/>
          <w:numId w:val="9"/>
        </w:numPr>
        <w:rPr>
          <w:b w:val="0"/>
          <w:bCs/>
        </w:rPr>
      </w:pPr>
      <w:r w:rsidRPr="007917DB">
        <w:rPr>
          <w:b w:val="0"/>
          <w:bCs/>
        </w:rPr>
        <w:t xml:space="preserve"> Fluxo retorna para etapa 7 do FP1 – criar</w:t>
      </w:r>
    </w:p>
    <w:p w14:paraId="004991B7" w14:textId="25E0B8E3" w:rsidR="001F1C07" w:rsidRDefault="001F1C07" w:rsidP="001F1C07">
      <w:pPr>
        <w:pStyle w:val="TextoFATEC"/>
      </w:pPr>
    </w:p>
    <w:p w14:paraId="61445B8A" w14:textId="77777777" w:rsidR="004A28C1" w:rsidRDefault="004A28C1" w:rsidP="001F1C07">
      <w:pPr>
        <w:pStyle w:val="TextoFATEC"/>
      </w:pPr>
    </w:p>
    <w:p w14:paraId="20E1A6ED" w14:textId="72FFBDDA" w:rsidR="004A28C1" w:rsidRPr="004A28C1" w:rsidRDefault="004A28C1" w:rsidP="001F1C07">
      <w:pPr>
        <w:pStyle w:val="TextoFATEC"/>
      </w:pPr>
      <w:r w:rsidRPr="004A28C1">
        <w:t xml:space="preserve">US02 – </w:t>
      </w:r>
      <w:r w:rsidR="001F1C07">
        <w:t>Editar</w:t>
      </w:r>
    </w:p>
    <w:p w14:paraId="0BCD8474" w14:textId="77777777" w:rsidR="004A28C1" w:rsidRDefault="004A28C1" w:rsidP="001F1C07">
      <w:pPr>
        <w:pStyle w:val="TextoFATEC"/>
      </w:pPr>
    </w:p>
    <w:p w14:paraId="665F0C03" w14:textId="77777777" w:rsidR="004A28C1" w:rsidRDefault="004A28C1" w:rsidP="001F1C07">
      <w:pPr>
        <w:pStyle w:val="TextoFATEC"/>
      </w:pPr>
      <w:r w:rsidRPr="004A28C1">
        <w:t>Como</w:t>
      </w:r>
      <w:r>
        <w:t xml:space="preserve"> administrador</w:t>
      </w:r>
    </w:p>
    <w:p w14:paraId="675CBFEE" w14:textId="1005881B" w:rsidR="004A28C1" w:rsidRPr="00A70BE6" w:rsidRDefault="004A28C1" w:rsidP="001F1C07">
      <w:pPr>
        <w:pStyle w:val="TextoFATEC"/>
      </w:pPr>
      <w:r w:rsidRPr="004A28C1">
        <w:lastRenderedPageBreak/>
        <w:t>Quero</w:t>
      </w:r>
      <w:r>
        <w:t xml:space="preserve"> </w:t>
      </w:r>
      <w:r w:rsidR="001F1C07" w:rsidRPr="00A70BE6">
        <w:t>editar informações da Pesquisa</w:t>
      </w:r>
    </w:p>
    <w:p w14:paraId="544FE22C" w14:textId="79101E89" w:rsidR="004A28C1" w:rsidRDefault="004A28C1" w:rsidP="00A70BE6">
      <w:pPr>
        <w:pStyle w:val="TextoFATEC"/>
      </w:pPr>
      <w:r w:rsidRPr="004A28C1">
        <w:t>Para</w:t>
      </w:r>
      <w:r>
        <w:t xml:space="preserve"> </w:t>
      </w:r>
      <w:r w:rsidR="00932CC0">
        <w:t xml:space="preserve">responder o questionário </w:t>
      </w:r>
    </w:p>
    <w:p w14:paraId="17A4A680" w14:textId="29578F68" w:rsidR="004A28C1" w:rsidRDefault="004A28C1" w:rsidP="001F1C07">
      <w:pPr>
        <w:pStyle w:val="TextoFATEC"/>
      </w:pPr>
      <w:r w:rsidRPr="004A28C1">
        <w:t>Prioridade</w:t>
      </w:r>
      <w:r>
        <w:t xml:space="preserve">: </w:t>
      </w:r>
      <w:r w:rsidR="001F1C07">
        <w:t>Média</w:t>
      </w:r>
    </w:p>
    <w:p w14:paraId="22944149" w14:textId="77777777" w:rsidR="004A28C1" w:rsidRDefault="004A28C1" w:rsidP="001F1C07">
      <w:pPr>
        <w:pStyle w:val="TextoFATEC"/>
      </w:pPr>
    </w:p>
    <w:p w14:paraId="12A956E9" w14:textId="03221E4B" w:rsidR="004A28C1" w:rsidRDefault="004A28C1" w:rsidP="00A70BE6">
      <w:pPr>
        <w:pStyle w:val="TextoFATEC"/>
      </w:pPr>
      <w:r w:rsidRPr="004A28C1">
        <w:t>Critérios</w:t>
      </w:r>
      <w:r>
        <w:t>:</w:t>
      </w:r>
    </w:p>
    <w:p w14:paraId="69901133" w14:textId="480FB000" w:rsidR="004A28C1" w:rsidRDefault="001F1C07">
      <w:pPr>
        <w:pStyle w:val="TextoFATEC"/>
        <w:numPr>
          <w:ilvl w:val="0"/>
          <w:numId w:val="6"/>
        </w:numPr>
      </w:pPr>
      <w:r>
        <w:t>Alterar informações</w:t>
      </w:r>
    </w:p>
    <w:p w14:paraId="34BB5734" w14:textId="77777777" w:rsidR="007917DB" w:rsidRDefault="007917DB" w:rsidP="007917DB">
      <w:pPr>
        <w:pStyle w:val="TextoFATEC"/>
        <w:ind w:left="1429" w:firstLine="0"/>
      </w:pPr>
    </w:p>
    <w:p w14:paraId="774C43D3" w14:textId="73225813" w:rsidR="001F1C07" w:rsidRDefault="001F1C07" w:rsidP="007917DB">
      <w:pPr>
        <w:pStyle w:val="TextoFATEC"/>
      </w:pPr>
      <w:r>
        <w:t>FP</w:t>
      </w:r>
      <w:r w:rsidR="007917DB">
        <w:t>2. Editar Pesquisa</w:t>
      </w:r>
    </w:p>
    <w:p w14:paraId="38F1E71C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 xml:space="preserve">Sistema exibe uma tela com todas as pesquisas cadastradas </w:t>
      </w:r>
      <w:r w:rsidRPr="007917DB">
        <w:rPr>
          <w:b w:val="0"/>
          <w:bCs/>
        </w:rPr>
        <w:tab/>
      </w:r>
    </w:p>
    <w:p w14:paraId="333BFDC1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Gestor seleciona uma pesquisa</w:t>
      </w:r>
    </w:p>
    <w:p w14:paraId="1F82B420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retorna os dados do formulário referente a pesquisa</w:t>
      </w:r>
    </w:p>
    <w:p w14:paraId="7444EF63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 xml:space="preserve">Gestor faz as alterações </w:t>
      </w:r>
    </w:p>
    <w:p w14:paraId="13A098E9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Gestor seleciona o botão “concluir”</w:t>
      </w:r>
    </w:p>
    <w:p w14:paraId="1316E482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valida as informações inseridas</w:t>
      </w:r>
    </w:p>
    <w:p w14:paraId="70491C1A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salva no banco de dados</w:t>
      </w:r>
    </w:p>
    <w:p w14:paraId="3FC7F939" w14:textId="77777777" w:rsid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retorna a seguinte mensagem “Pesquisa editada com êxito”</w:t>
      </w:r>
    </w:p>
    <w:p w14:paraId="3E7F020C" w14:textId="77777777" w:rsidR="007917DB" w:rsidRPr="007917DB" w:rsidRDefault="007917DB" w:rsidP="007917DB">
      <w:pPr>
        <w:pStyle w:val="TextoFATEC"/>
        <w:ind w:left="1080" w:firstLine="0"/>
        <w:rPr>
          <w:b w:val="0"/>
          <w:bCs/>
        </w:rPr>
      </w:pPr>
    </w:p>
    <w:p w14:paraId="6AE7FB70" w14:textId="547FDCD1" w:rsidR="004A28C1" w:rsidRDefault="007917DB" w:rsidP="001F1C07">
      <w:pPr>
        <w:pStyle w:val="TextoFATEC"/>
      </w:pPr>
      <w:r>
        <w:t>FA2. Cancelar Editar</w:t>
      </w:r>
    </w:p>
    <w:p w14:paraId="4B52461A" w14:textId="77777777" w:rsidR="007917DB" w:rsidRPr="007917DB" w:rsidRDefault="007917DB">
      <w:pPr>
        <w:pStyle w:val="TextoFATEC"/>
        <w:numPr>
          <w:ilvl w:val="0"/>
          <w:numId w:val="8"/>
        </w:numPr>
        <w:rPr>
          <w:bCs/>
        </w:rPr>
      </w:pPr>
      <w:r w:rsidRPr="007917DB">
        <w:rPr>
          <w:bCs/>
        </w:rPr>
        <w:t>INICIA NO FP2 – Editar etapa 4</w:t>
      </w:r>
    </w:p>
    <w:p w14:paraId="2E582AAA" w14:textId="77777777" w:rsidR="007917DB" w:rsidRPr="007917DB" w:rsidRDefault="007917DB">
      <w:pPr>
        <w:pStyle w:val="TextoFATEC"/>
        <w:numPr>
          <w:ilvl w:val="1"/>
          <w:numId w:val="11"/>
        </w:numPr>
        <w:rPr>
          <w:b w:val="0"/>
          <w:bCs/>
        </w:rPr>
      </w:pPr>
      <w:r w:rsidRPr="007917DB">
        <w:rPr>
          <w:b w:val="0"/>
          <w:bCs/>
        </w:rPr>
        <w:t>Gestor desiste de fazer alteração e aperta no botão “Cancelar”</w:t>
      </w:r>
    </w:p>
    <w:p w14:paraId="07697FB9" w14:textId="77777777" w:rsidR="007917DB" w:rsidRPr="007917DB" w:rsidRDefault="007917DB">
      <w:pPr>
        <w:pStyle w:val="TextoFATEC"/>
        <w:numPr>
          <w:ilvl w:val="1"/>
          <w:numId w:val="11"/>
        </w:numPr>
        <w:rPr>
          <w:b w:val="0"/>
          <w:bCs/>
        </w:rPr>
      </w:pPr>
      <w:r w:rsidRPr="007917DB">
        <w:rPr>
          <w:b w:val="0"/>
          <w:bCs/>
        </w:rPr>
        <w:t>Sistema descarta toda alteração que foi feita</w:t>
      </w:r>
    </w:p>
    <w:p w14:paraId="6AADDA35" w14:textId="09DF2DCC" w:rsidR="007917DB" w:rsidRDefault="007917DB" w:rsidP="00A70BE6">
      <w:pPr>
        <w:pStyle w:val="TextoFATEC"/>
        <w:numPr>
          <w:ilvl w:val="1"/>
          <w:numId w:val="11"/>
        </w:numPr>
        <w:rPr>
          <w:b w:val="0"/>
          <w:bCs/>
        </w:rPr>
      </w:pPr>
      <w:r w:rsidRPr="007917DB">
        <w:rPr>
          <w:b w:val="0"/>
          <w:bCs/>
        </w:rPr>
        <w:t xml:space="preserve">Sistema retorna para etapa </w:t>
      </w:r>
    </w:p>
    <w:p w14:paraId="7F9D9A5D" w14:textId="77777777" w:rsidR="00A70BE6" w:rsidRPr="00A70BE6" w:rsidRDefault="00A70BE6" w:rsidP="00A70BE6">
      <w:pPr>
        <w:pStyle w:val="TextoFATEC"/>
        <w:ind w:left="1440" w:firstLine="0"/>
        <w:rPr>
          <w:b w:val="0"/>
          <w:bCs/>
        </w:rPr>
      </w:pPr>
    </w:p>
    <w:p w14:paraId="2A991419" w14:textId="4AABF158" w:rsidR="007917DB" w:rsidRPr="00300184" w:rsidRDefault="007917DB" w:rsidP="007917DB">
      <w:pPr>
        <w:pStyle w:val="TextoFATEC"/>
        <w:rPr>
          <w:bCs/>
        </w:rPr>
      </w:pPr>
      <w:r w:rsidRPr="00300184">
        <w:t>US0</w:t>
      </w:r>
      <w:r>
        <w:t>3</w:t>
      </w:r>
      <w:r w:rsidRPr="00300184">
        <w:t xml:space="preserve"> – </w:t>
      </w:r>
      <w:r>
        <w:t>Excluir Pesquisa</w:t>
      </w:r>
    </w:p>
    <w:p w14:paraId="4DA4CBB0" w14:textId="77777777" w:rsidR="007917DB" w:rsidRDefault="007917DB" w:rsidP="007917DB">
      <w:pPr>
        <w:pStyle w:val="TextoFATEC"/>
      </w:pPr>
    </w:p>
    <w:p w14:paraId="4626F927" w14:textId="77777777" w:rsidR="007917DB" w:rsidRDefault="007917DB" w:rsidP="007917DB">
      <w:pPr>
        <w:pStyle w:val="TextoFATEC"/>
      </w:pPr>
      <w:r w:rsidRPr="00300184">
        <w:t>Como</w:t>
      </w:r>
      <w:r>
        <w:t xml:space="preserve"> Gestor </w:t>
      </w:r>
      <w:proofErr w:type="spellStart"/>
      <w:r>
        <w:t>Educaional</w:t>
      </w:r>
      <w:proofErr w:type="spellEnd"/>
    </w:p>
    <w:p w14:paraId="60311B51" w14:textId="6430B149" w:rsidR="007917DB" w:rsidRDefault="007917DB" w:rsidP="007917DB">
      <w:pPr>
        <w:pStyle w:val="TextoFATEC"/>
      </w:pPr>
      <w:r w:rsidRPr="00300184">
        <w:t>Quero</w:t>
      </w:r>
      <w:r>
        <w:t xml:space="preserve"> Apagar uma pesquisa do sistema</w:t>
      </w:r>
    </w:p>
    <w:p w14:paraId="56F1DD92" w14:textId="44DBB226" w:rsidR="007917DB" w:rsidRDefault="007917DB" w:rsidP="007917DB">
      <w:pPr>
        <w:pStyle w:val="TextoFATEC"/>
      </w:pPr>
      <w:r w:rsidRPr="00300184">
        <w:t>Para</w:t>
      </w:r>
      <w:r>
        <w:t xml:space="preserve"> eliminar a pesquisa do sistema</w:t>
      </w:r>
    </w:p>
    <w:p w14:paraId="64FB2695" w14:textId="77777777" w:rsidR="007917DB" w:rsidRDefault="007917DB" w:rsidP="007917DB">
      <w:pPr>
        <w:pStyle w:val="TextoFATEC"/>
      </w:pPr>
    </w:p>
    <w:p w14:paraId="28C95F69" w14:textId="03E5DFC7" w:rsidR="007917DB" w:rsidRDefault="007917DB" w:rsidP="007917DB">
      <w:pPr>
        <w:pStyle w:val="TextoFATEC"/>
      </w:pPr>
      <w:r w:rsidRPr="00300184">
        <w:t>Prioridade</w:t>
      </w:r>
      <w:r>
        <w:t>: Média</w:t>
      </w:r>
    </w:p>
    <w:p w14:paraId="505DFE02" w14:textId="77777777" w:rsidR="007917DB" w:rsidRDefault="007917DB" w:rsidP="007917DB">
      <w:pPr>
        <w:pStyle w:val="TextoFATEC"/>
      </w:pPr>
      <w:r w:rsidRPr="00300184">
        <w:t>Critérios de aceitação:</w:t>
      </w:r>
    </w:p>
    <w:p w14:paraId="40E67BC7" w14:textId="77777777" w:rsidR="007917DB" w:rsidRDefault="007917DB" w:rsidP="007917DB">
      <w:pPr>
        <w:pStyle w:val="TextoFATEC"/>
      </w:pPr>
    </w:p>
    <w:p w14:paraId="2FEBCF87" w14:textId="25431194" w:rsidR="007917DB" w:rsidRDefault="007917DB">
      <w:pPr>
        <w:pStyle w:val="TextoFATEC"/>
        <w:numPr>
          <w:ilvl w:val="0"/>
          <w:numId w:val="5"/>
        </w:numPr>
      </w:pPr>
      <w:r>
        <w:t>Deve ser seleciona uma pesquisa</w:t>
      </w:r>
    </w:p>
    <w:p w14:paraId="41251B5B" w14:textId="2C17818D" w:rsidR="007917DB" w:rsidRDefault="007917DB" w:rsidP="00A70BE6">
      <w:pPr>
        <w:pStyle w:val="TextoFATEC"/>
        <w:numPr>
          <w:ilvl w:val="0"/>
          <w:numId w:val="5"/>
        </w:numPr>
      </w:pPr>
      <w:r>
        <w:t>Deve apagar pesquisa do banco de dados</w:t>
      </w:r>
    </w:p>
    <w:p w14:paraId="726EB9DC" w14:textId="77777777" w:rsidR="007917DB" w:rsidRPr="007917DB" w:rsidRDefault="007917DB" w:rsidP="007917DB">
      <w:pPr>
        <w:pStyle w:val="TextoFATEC"/>
        <w:rPr>
          <w:bCs/>
        </w:rPr>
      </w:pPr>
      <w:r w:rsidRPr="007917DB">
        <w:rPr>
          <w:bCs/>
        </w:rPr>
        <w:lastRenderedPageBreak/>
        <w:t>FP3: Excluir Pesquisa</w:t>
      </w:r>
    </w:p>
    <w:p w14:paraId="1CDD28EE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Gestor solicita a exclusão da pesquisa</w:t>
      </w:r>
    </w:p>
    <w:p w14:paraId="6B77FD9D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 xml:space="preserve">O sistema exibe uma lista com as pesquisas cadastradas </w:t>
      </w:r>
    </w:p>
    <w:p w14:paraId="754950FD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 xml:space="preserve">Gestor seleciona a pesquisa que deseja remover </w:t>
      </w:r>
    </w:p>
    <w:p w14:paraId="18B4FBEA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O sistema exibe os dados da pesquisa em modo leitura e exibe o botão “Excluir Pesquisa”</w:t>
      </w:r>
    </w:p>
    <w:p w14:paraId="7230F92D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O sistema exibe uma mensagem de confirmação “Deseja excluir essas Pesquisa?” com a opção “Confirmar” e “Sair”</w:t>
      </w:r>
    </w:p>
    <w:p w14:paraId="5BD423E3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Gestor aperta em “Confirmar”</w:t>
      </w:r>
    </w:p>
    <w:p w14:paraId="73FF156E" w14:textId="77777777" w:rsid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O sistema deleta a pesquisa com todas as questões cadastradas no banco de dados</w:t>
      </w:r>
    </w:p>
    <w:p w14:paraId="7471B512" w14:textId="526E7EB0" w:rsidR="007917DB" w:rsidRDefault="007917DB" w:rsidP="007917DB">
      <w:pPr>
        <w:pStyle w:val="TextoFATEC"/>
        <w:ind w:left="1080" w:firstLine="0"/>
        <w:rPr>
          <w:b w:val="0"/>
          <w:bCs/>
        </w:rPr>
      </w:pPr>
      <w:r w:rsidRPr="007917DB">
        <w:rPr>
          <w:b w:val="0"/>
          <w:bCs/>
        </w:rPr>
        <w:t xml:space="preserve"> </w:t>
      </w:r>
    </w:p>
    <w:p w14:paraId="76071614" w14:textId="77777777" w:rsidR="007917DB" w:rsidRPr="007917DB" w:rsidRDefault="007917DB" w:rsidP="007917DB">
      <w:pPr>
        <w:pStyle w:val="TextoFATEC"/>
        <w:rPr>
          <w:bCs/>
        </w:rPr>
      </w:pPr>
      <w:r w:rsidRPr="007917DB">
        <w:rPr>
          <w:bCs/>
        </w:rPr>
        <w:t>FA3. Cancelar Exclusão da Pesquisa</w:t>
      </w:r>
    </w:p>
    <w:p w14:paraId="08E6EEB6" w14:textId="77777777" w:rsidR="007917DB" w:rsidRPr="007917DB" w:rsidRDefault="007917DB">
      <w:pPr>
        <w:pStyle w:val="TextoFATEC"/>
        <w:numPr>
          <w:ilvl w:val="0"/>
          <w:numId w:val="8"/>
        </w:numPr>
        <w:rPr>
          <w:bCs/>
        </w:rPr>
      </w:pPr>
      <w:r w:rsidRPr="007917DB">
        <w:rPr>
          <w:bCs/>
        </w:rPr>
        <w:t>Inicia no FP3 – etapa 6</w:t>
      </w:r>
    </w:p>
    <w:p w14:paraId="1E606FE5" w14:textId="77777777" w:rsidR="007917DB" w:rsidRPr="007917DB" w:rsidRDefault="007917DB">
      <w:pPr>
        <w:pStyle w:val="TextoFATEC"/>
        <w:numPr>
          <w:ilvl w:val="0"/>
          <w:numId w:val="13"/>
        </w:numPr>
        <w:rPr>
          <w:b w:val="0"/>
        </w:rPr>
      </w:pPr>
      <w:r w:rsidRPr="007917DB">
        <w:rPr>
          <w:b w:val="0"/>
        </w:rPr>
        <w:t>Gestor aperta em “Cancelar”</w:t>
      </w:r>
    </w:p>
    <w:p w14:paraId="74B16B5F" w14:textId="77777777" w:rsidR="007917DB" w:rsidRPr="007917DB" w:rsidRDefault="007917DB">
      <w:pPr>
        <w:pStyle w:val="TextoFATEC"/>
        <w:numPr>
          <w:ilvl w:val="0"/>
          <w:numId w:val="13"/>
        </w:numPr>
        <w:rPr>
          <w:b w:val="0"/>
        </w:rPr>
      </w:pPr>
      <w:r w:rsidRPr="007917DB">
        <w:rPr>
          <w:b w:val="0"/>
        </w:rPr>
        <w:t>Sistema não faz nenhuma exclusão no banco de dados</w:t>
      </w:r>
    </w:p>
    <w:p w14:paraId="1EA5B1C2" w14:textId="5C10C409" w:rsidR="00C65BB8" w:rsidRDefault="007917DB">
      <w:pPr>
        <w:pStyle w:val="TextoFATEC"/>
        <w:numPr>
          <w:ilvl w:val="0"/>
          <w:numId w:val="13"/>
        </w:numPr>
        <w:rPr>
          <w:b w:val="0"/>
        </w:rPr>
      </w:pPr>
      <w:r w:rsidRPr="007917DB">
        <w:rPr>
          <w:b w:val="0"/>
        </w:rPr>
        <w:t>Sistema retorna para etapa 2 do FP3 – Excluir</w:t>
      </w:r>
    </w:p>
    <w:p w14:paraId="26994CC8" w14:textId="77777777" w:rsidR="00C65BB8" w:rsidRDefault="00C65BB8" w:rsidP="00C65BB8">
      <w:pPr>
        <w:pStyle w:val="TextoFATEC"/>
      </w:pPr>
    </w:p>
    <w:p w14:paraId="2FD7433B" w14:textId="3346F8F5" w:rsidR="00C65BB8" w:rsidRDefault="00C65BB8" w:rsidP="00C65BB8">
      <w:pPr>
        <w:pStyle w:val="Ttulo1"/>
      </w:pPr>
      <w:bookmarkStart w:id="2" w:name="_Toc232530583"/>
      <w:r>
        <w:rPr>
          <w:rStyle w:val="Ttulo1Char"/>
          <w:b/>
          <w:bCs/>
          <w:caps/>
        </w:rPr>
        <w:t>épico 2 – senha</w:t>
      </w:r>
      <w:bookmarkEnd w:id="2"/>
      <w:r>
        <w:rPr>
          <w:rStyle w:val="Ttulo1Char"/>
          <w:b/>
          <w:bCs/>
          <w:caps/>
        </w:rPr>
        <w:tab/>
      </w:r>
      <w:r w:rsidRPr="00FE10A2">
        <w:t xml:space="preserve"> </w:t>
      </w:r>
    </w:p>
    <w:p w14:paraId="7C238E71" w14:textId="7CC0DE08" w:rsidR="00C65BB8" w:rsidRDefault="00C65BB8" w:rsidP="00C65BB8">
      <w:pPr>
        <w:rPr>
          <w:lang w:eastAsia="pt-BR"/>
        </w:rPr>
      </w:pPr>
      <w:r w:rsidRPr="0037551F">
        <w:rPr>
          <w:noProof/>
        </w:rPr>
        <w:drawing>
          <wp:inline distT="0" distB="0" distL="0" distR="0" wp14:anchorId="0E12E480" wp14:editId="05D4C544">
            <wp:extent cx="5400040" cy="3784600"/>
            <wp:effectExtent l="0" t="0" r="0" b="6350"/>
            <wp:docPr id="256467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7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5477" w14:textId="77777777" w:rsidR="00C65BB8" w:rsidRPr="00C65BB8" w:rsidRDefault="00C65BB8" w:rsidP="00C65BB8">
      <w:pPr>
        <w:rPr>
          <w:lang w:eastAsia="pt-BR"/>
        </w:rPr>
      </w:pPr>
    </w:p>
    <w:p w14:paraId="0CCAE6BA" w14:textId="3807A287" w:rsidR="00C65BB8" w:rsidRPr="00300184" w:rsidRDefault="00C65BB8" w:rsidP="00C65BB8">
      <w:pPr>
        <w:pStyle w:val="TextoFATEC"/>
        <w:rPr>
          <w:bCs/>
        </w:rPr>
      </w:pPr>
      <w:r w:rsidRPr="00300184">
        <w:t xml:space="preserve">US01 – </w:t>
      </w:r>
      <w:r>
        <w:t>Gerar Senha</w:t>
      </w:r>
    </w:p>
    <w:p w14:paraId="5F02204C" w14:textId="77777777" w:rsidR="00C65BB8" w:rsidRDefault="00C65BB8" w:rsidP="00C65BB8">
      <w:pPr>
        <w:pStyle w:val="TextoFATEC"/>
      </w:pPr>
    </w:p>
    <w:p w14:paraId="6F9DDC52" w14:textId="77777777" w:rsidR="00C65BB8" w:rsidRDefault="00C65BB8" w:rsidP="00C65BB8">
      <w:pPr>
        <w:pStyle w:val="TextoFATEC"/>
      </w:pPr>
      <w:r w:rsidRPr="00300184">
        <w:t>Como</w:t>
      </w:r>
      <w:r>
        <w:t xml:space="preserve"> Gestor </w:t>
      </w:r>
      <w:proofErr w:type="spellStart"/>
      <w:r>
        <w:t>Educaional</w:t>
      </w:r>
      <w:proofErr w:type="spellEnd"/>
    </w:p>
    <w:p w14:paraId="161A3864" w14:textId="27190243" w:rsidR="00C65BB8" w:rsidRDefault="00C65BB8" w:rsidP="00C65BB8">
      <w:pPr>
        <w:pStyle w:val="TextoFATEC"/>
      </w:pPr>
      <w:r w:rsidRPr="00300184">
        <w:t>Quero</w:t>
      </w:r>
      <w:r>
        <w:t xml:space="preserve"> Gerar lotes de senha</w:t>
      </w:r>
    </w:p>
    <w:p w14:paraId="06F21EE3" w14:textId="364CCCF9" w:rsidR="00C65BB8" w:rsidRDefault="00C65BB8" w:rsidP="00C65BB8">
      <w:pPr>
        <w:pStyle w:val="TextoFATEC"/>
      </w:pPr>
      <w:r w:rsidRPr="00300184">
        <w:t>Para</w:t>
      </w:r>
      <w:r>
        <w:t xml:space="preserve"> ter acesso e responder a pesquisa</w:t>
      </w:r>
    </w:p>
    <w:p w14:paraId="556D4208" w14:textId="77777777" w:rsidR="00C65BB8" w:rsidRDefault="00C65BB8" w:rsidP="00C65BB8">
      <w:pPr>
        <w:pStyle w:val="TextoFATEC"/>
      </w:pPr>
    </w:p>
    <w:p w14:paraId="7D13C8ED" w14:textId="77777777" w:rsidR="00C65BB8" w:rsidRDefault="00C65BB8" w:rsidP="00C65BB8">
      <w:pPr>
        <w:pStyle w:val="TextoFATEC"/>
      </w:pPr>
      <w:r w:rsidRPr="00300184">
        <w:t>Prioridade</w:t>
      </w:r>
      <w:r>
        <w:t>: Alta</w:t>
      </w:r>
    </w:p>
    <w:p w14:paraId="7B102C4C" w14:textId="77777777" w:rsidR="00C65BB8" w:rsidRDefault="00C65BB8" w:rsidP="00C65BB8">
      <w:pPr>
        <w:pStyle w:val="TextoFATEC"/>
      </w:pPr>
    </w:p>
    <w:p w14:paraId="368057B8" w14:textId="77777777" w:rsidR="00C65BB8" w:rsidRDefault="00C65BB8" w:rsidP="00C65BB8">
      <w:pPr>
        <w:pStyle w:val="TextoFATEC"/>
      </w:pPr>
      <w:r w:rsidRPr="00300184">
        <w:t>Critérios de aceitação:</w:t>
      </w:r>
    </w:p>
    <w:p w14:paraId="74B20E46" w14:textId="77777777" w:rsidR="00C65BB8" w:rsidRDefault="00C65BB8" w:rsidP="00C65BB8">
      <w:pPr>
        <w:pStyle w:val="TextoFATEC"/>
      </w:pPr>
    </w:p>
    <w:p w14:paraId="6DDA8ADD" w14:textId="4235899A" w:rsidR="00C65BB8" w:rsidRDefault="00C65BB8">
      <w:pPr>
        <w:pStyle w:val="TextoFATEC"/>
        <w:numPr>
          <w:ilvl w:val="0"/>
          <w:numId w:val="5"/>
        </w:numPr>
      </w:pPr>
      <w:r>
        <w:t>Deve permitir inserir pra qual categoria é a senha</w:t>
      </w:r>
    </w:p>
    <w:p w14:paraId="5F266BAD" w14:textId="2919CEDE" w:rsidR="00C65BB8" w:rsidRDefault="00C65BB8">
      <w:pPr>
        <w:pStyle w:val="TextoFATEC"/>
        <w:numPr>
          <w:ilvl w:val="0"/>
          <w:numId w:val="5"/>
        </w:numPr>
      </w:pPr>
      <w:r>
        <w:t>Deve inutilizar essa senha, quando obter um acesso utilizando-a</w:t>
      </w:r>
    </w:p>
    <w:p w14:paraId="5323E554" w14:textId="1AEB8287" w:rsidR="00C65BB8" w:rsidRDefault="00C65BB8" w:rsidP="00C65BB8">
      <w:pPr>
        <w:pStyle w:val="TextoFATEC"/>
        <w:ind w:firstLine="0"/>
      </w:pPr>
      <w:r>
        <w:t>FP1:</w:t>
      </w:r>
    </w:p>
    <w:p w14:paraId="17BC55E1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Educacional realiza o login no sistema.</w:t>
      </w:r>
    </w:p>
    <w:p w14:paraId="2F374865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acessa o Módulo de Geração de Senhas.</w:t>
      </w:r>
    </w:p>
    <w:p w14:paraId="76E1123F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seleciona uma pesquisa previamente cadastrada e ativa.</w:t>
      </w:r>
    </w:p>
    <w:p w14:paraId="3385E6A2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seleciona a categoria de participantes desejada (</w:t>
      </w:r>
      <w:proofErr w:type="spellStart"/>
      <w:r w:rsidRPr="00C65BB8">
        <w:rPr>
          <w:rFonts w:ascii="Aptos" w:eastAsia="Aptos" w:hAnsi="Aptos"/>
          <w:kern w:val="2"/>
          <w:lang w:eastAsia="en-US"/>
          <w14:ligatures w14:val="standardContextual"/>
        </w:rPr>
        <w:t>ex</w:t>
      </w:r>
      <w:proofErr w:type="spellEnd"/>
      <w:r w:rsidRPr="00C65BB8">
        <w:rPr>
          <w:rFonts w:ascii="Aptos" w:eastAsia="Aptos" w:hAnsi="Aptos"/>
          <w:kern w:val="2"/>
          <w:lang w:eastAsia="en-US"/>
          <w14:ligatures w14:val="standardContextual"/>
        </w:rPr>
        <w:t>: Alunos, Professores).</w:t>
      </w:r>
    </w:p>
    <w:p w14:paraId="32EDB67C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informa a quantidade de senhas que deseja gerar (geração em lote).</w:t>
      </w:r>
    </w:p>
    <w:p w14:paraId="647E8085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sistema processa a requisição e gera as senhas aleatórias.</w:t>
      </w:r>
    </w:p>
    <w:p w14:paraId="64156779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sistema associa as senhas à categoria escolhida e as configura para uso único.</w:t>
      </w:r>
    </w:p>
    <w:p w14:paraId="242F8226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salva as senhas no banco de dados com o status inicial de "não utilizada". </w:t>
      </w:r>
    </w:p>
    <w:p w14:paraId="4DA0A294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atualiza a base de dados do Módulo de Gestão (Dashboard), somando a nova quantidade ao indicador de "Total de senhas geradas" daquela pesquisa. </w:t>
      </w:r>
    </w:p>
    <w:p w14:paraId="2689D924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registra o universo amostral para aquela categoria específica, estabelecendo a base matemática que o Módulo de Relatórios usará futuramente para calcular a "Taxa de participação" e a "Participação por categoria". </w:t>
      </w:r>
    </w:p>
    <w:p w14:paraId="115BF799" w14:textId="77777777" w:rsid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uma mensagem de sucesso na tela para o Gestor e disponibiliza os botões para exportação (PDF/CSV). </w:t>
      </w:r>
    </w:p>
    <w:p w14:paraId="6F675996" w14:textId="5FA2C81B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lastRenderedPageBreak/>
        <w:t>FA1. Exportação imediata das senhas</w:t>
      </w:r>
    </w:p>
    <w:p w14:paraId="2E710F27" w14:textId="471D969C" w:rsidR="00C65BB8" w:rsidRPr="00A20754" w:rsidRDefault="00C65BB8">
      <w:pPr>
        <w:pStyle w:val="PargrafodaLista"/>
        <w:numPr>
          <w:ilvl w:val="0"/>
          <w:numId w:val="17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Após o passo 11 do fluxo principal, o Gestor decide baixar o lote gerado.</w:t>
      </w:r>
    </w:p>
    <w:p w14:paraId="2C9450E1" w14:textId="77777777" w:rsidR="00A20754" w:rsidRDefault="00C65BB8">
      <w:pPr>
        <w:pStyle w:val="PargrafodaLista"/>
        <w:numPr>
          <w:ilvl w:val="0"/>
          <w:numId w:val="17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 xml:space="preserve">O Gestor seleciona o formato desejado (PDF ou CSV). </w:t>
      </w:r>
    </w:p>
    <w:p w14:paraId="53D71508" w14:textId="1A899E8D" w:rsidR="00C65BB8" w:rsidRPr="00A20754" w:rsidRDefault="00C65BB8">
      <w:pPr>
        <w:pStyle w:val="PargrafodaLista"/>
        <w:numPr>
          <w:ilvl w:val="0"/>
          <w:numId w:val="17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O sistema compila as senhas e inicia o download do arquivo.</w:t>
      </w:r>
    </w:p>
    <w:p w14:paraId="744FDDE5" w14:textId="05D1BA71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FA2. Bloqueio por ausência de questionário</w:t>
      </w:r>
    </w:p>
    <w:p w14:paraId="698E1BAA" w14:textId="77777777" w:rsidR="00C65BB8" w:rsidRPr="00A20754" w:rsidRDefault="00C65BB8">
      <w:pPr>
        <w:pStyle w:val="PargrafodaLista"/>
        <w:numPr>
          <w:ilvl w:val="0"/>
          <w:numId w:val="18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No passo 4 do fluxo principal, o Gestor seleciona uma categoria que ainda não possui perguntas cadastradas.</w:t>
      </w:r>
    </w:p>
    <w:p w14:paraId="0BC8364E" w14:textId="77777777" w:rsidR="00C65BB8" w:rsidRPr="00A20754" w:rsidRDefault="00C65BB8">
      <w:pPr>
        <w:pStyle w:val="PargrafodaLista"/>
        <w:numPr>
          <w:ilvl w:val="0"/>
          <w:numId w:val="18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O sistema interrompe o fluxo e exibe um alerta informando que é necessário criar o questionário da categoria antes de gerar as senhas.</w:t>
      </w:r>
    </w:p>
    <w:p w14:paraId="1AD8173E" w14:textId="77777777" w:rsidR="00C65BB8" w:rsidRPr="00A20754" w:rsidRDefault="00C65BB8">
      <w:pPr>
        <w:pStyle w:val="PargrafodaLista"/>
        <w:numPr>
          <w:ilvl w:val="0"/>
          <w:numId w:val="18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Nenhuma alteração é feita no banco de dados e os indicadores do Dashboard permanecem intactos.</w:t>
      </w:r>
    </w:p>
    <w:p w14:paraId="41AAF5F3" w14:textId="5D55242D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FA3. Validação de quantidade (Erro de Input)</w:t>
      </w:r>
    </w:p>
    <w:p w14:paraId="0510F820" w14:textId="77777777" w:rsidR="00C65BB8" w:rsidRPr="00A20754" w:rsidRDefault="00C65BB8">
      <w:pPr>
        <w:pStyle w:val="PargrafodaLista"/>
        <w:numPr>
          <w:ilvl w:val="0"/>
          <w:numId w:val="19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No passo 5 do fluxo principal, o Gestor insere um valor inválido (zero, negativo ou texto).</w:t>
      </w:r>
    </w:p>
    <w:p w14:paraId="770BA6D5" w14:textId="77777777" w:rsidR="00C65BB8" w:rsidRPr="00A20754" w:rsidRDefault="00C65BB8">
      <w:pPr>
        <w:pStyle w:val="PargrafodaLista"/>
        <w:numPr>
          <w:ilvl w:val="0"/>
          <w:numId w:val="19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O sistema impede a geração e exibe uma mensagem solicitando um número válido.</w:t>
      </w:r>
    </w:p>
    <w:p w14:paraId="3EB0E5AB" w14:textId="11747599" w:rsidR="00A3478F" w:rsidRDefault="00A3478F" w:rsidP="00A3478F">
      <w:pPr>
        <w:pStyle w:val="Ttulo1"/>
      </w:pPr>
      <w:bookmarkStart w:id="3" w:name="_Toc232530584"/>
      <w:r>
        <w:rPr>
          <w:rStyle w:val="Ttulo1Char"/>
          <w:b/>
          <w:bCs/>
          <w:caps/>
        </w:rPr>
        <w:t>épico 3 – ACESSAR PESQUISA</w:t>
      </w:r>
      <w:bookmarkEnd w:id="3"/>
      <w:r w:rsidRPr="00FE10A2">
        <w:t xml:space="preserve"> </w:t>
      </w:r>
    </w:p>
    <w:p w14:paraId="5002BDF9" w14:textId="77777777" w:rsidR="004D5E08" w:rsidRPr="004D5E08" w:rsidRDefault="004D5E08" w:rsidP="004D5E08">
      <w:pPr>
        <w:rPr>
          <w:lang w:eastAsia="pt-BR"/>
        </w:rPr>
      </w:pPr>
    </w:p>
    <w:p w14:paraId="1D0D2281" w14:textId="1BF165A3" w:rsidR="004D5E08" w:rsidRDefault="004D5E08" w:rsidP="004D5E08">
      <w:pPr>
        <w:rPr>
          <w:lang w:eastAsia="pt-BR"/>
        </w:rPr>
      </w:pPr>
      <w:r>
        <w:rPr>
          <w:noProof/>
        </w:rPr>
        <w:drawing>
          <wp:inline distT="0" distB="0" distL="0" distR="0" wp14:anchorId="16D4EF97" wp14:editId="01F83160">
            <wp:extent cx="5269865" cy="3573780"/>
            <wp:effectExtent l="0" t="0" r="6985" b="7620"/>
            <wp:docPr id="827219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D33B" w14:textId="6E8CCFCE" w:rsidR="004D5E08" w:rsidRPr="00300184" w:rsidRDefault="004D5E08" w:rsidP="004D5E08">
      <w:pPr>
        <w:pStyle w:val="TextoFATEC"/>
        <w:rPr>
          <w:bCs/>
        </w:rPr>
      </w:pPr>
      <w:r w:rsidRPr="00300184">
        <w:t xml:space="preserve">US01 – </w:t>
      </w:r>
      <w:r>
        <w:t>Acessar pesquisa</w:t>
      </w:r>
    </w:p>
    <w:p w14:paraId="387D6B01" w14:textId="77777777" w:rsidR="004D5E08" w:rsidRDefault="004D5E08" w:rsidP="004D5E08">
      <w:pPr>
        <w:pStyle w:val="TextoFATEC"/>
      </w:pPr>
    </w:p>
    <w:p w14:paraId="3E7EE6C5" w14:textId="276733BD" w:rsidR="004D5E08" w:rsidRDefault="004D5E08" w:rsidP="004D5E08">
      <w:pPr>
        <w:pStyle w:val="TextoFATEC"/>
      </w:pPr>
      <w:r w:rsidRPr="00300184">
        <w:t>Como</w:t>
      </w:r>
      <w:r>
        <w:t xml:space="preserve"> Gestor Educa</w:t>
      </w:r>
      <w:r w:rsidR="00A4429C">
        <w:t>c</w:t>
      </w:r>
      <w:r>
        <w:t>ional ou Professores ou Aluno</w:t>
      </w:r>
    </w:p>
    <w:p w14:paraId="2567F281" w14:textId="65529D40" w:rsidR="004D5E08" w:rsidRDefault="004D5E08" w:rsidP="004D5E08">
      <w:pPr>
        <w:pStyle w:val="TextoFATEC"/>
      </w:pPr>
      <w:r w:rsidRPr="00300184">
        <w:lastRenderedPageBreak/>
        <w:t>Quero</w:t>
      </w:r>
      <w:r>
        <w:t xml:space="preserve"> acessar o formulário para responder</w:t>
      </w:r>
    </w:p>
    <w:p w14:paraId="1FCEF7A9" w14:textId="47DD1809" w:rsidR="004D5E08" w:rsidRDefault="004D5E08" w:rsidP="004D5E08">
      <w:pPr>
        <w:pStyle w:val="TextoFATEC"/>
      </w:pPr>
      <w:r w:rsidRPr="00300184">
        <w:t>Para</w:t>
      </w:r>
      <w:r>
        <w:t xml:space="preserve"> poder coletar informações dos entrevistados</w:t>
      </w:r>
    </w:p>
    <w:p w14:paraId="61FFDC18" w14:textId="77777777" w:rsidR="004D5E08" w:rsidRDefault="004D5E08" w:rsidP="004D5E08">
      <w:pPr>
        <w:pStyle w:val="TextoFATEC"/>
      </w:pPr>
    </w:p>
    <w:p w14:paraId="2FAB6C6C" w14:textId="77777777" w:rsidR="004D5E08" w:rsidRDefault="004D5E08" w:rsidP="004D5E08">
      <w:pPr>
        <w:pStyle w:val="TextoFATEC"/>
      </w:pPr>
      <w:r w:rsidRPr="00300184">
        <w:t>Prioridade</w:t>
      </w:r>
      <w:r>
        <w:t>: Alta</w:t>
      </w:r>
    </w:p>
    <w:p w14:paraId="5E6B2DB2" w14:textId="77777777" w:rsidR="004D5E08" w:rsidRDefault="004D5E08" w:rsidP="004D5E08">
      <w:pPr>
        <w:pStyle w:val="TextoFATEC"/>
      </w:pPr>
    </w:p>
    <w:p w14:paraId="2C68C1E8" w14:textId="3D38AE41" w:rsidR="004D5E08" w:rsidRDefault="004D5E08" w:rsidP="00A4429C">
      <w:pPr>
        <w:pStyle w:val="TextoFATEC"/>
      </w:pPr>
      <w:r w:rsidRPr="00300184">
        <w:t>Critérios de aceitação:</w:t>
      </w:r>
    </w:p>
    <w:p w14:paraId="41771D1D" w14:textId="2D6302A5" w:rsidR="004D5E08" w:rsidRDefault="004D5E08">
      <w:pPr>
        <w:pStyle w:val="TextoFATEC"/>
        <w:numPr>
          <w:ilvl w:val="0"/>
          <w:numId w:val="5"/>
        </w:numPr>
      </w:pPr>
      <w:r>
        <w:t>Deve permitir colocar a respectiva senha da pesquisa correspondente</w:t>
      </w:r>
    </w:p>
    <w:p w14:paraId="7761C74B" w14:textId="61CAD5C1" w:rsidR="004D5E08" w:rsidRDefault="004D5E08">
      <w:pPr>
        <w:pStyle w:val="TextoFATEC"/>
        <w:numPr>
          <w:ilvl w:val="0"/>
          <w:numId w:val="5"/>
        </w:numPr>
      </w:pPr>
      <w:r>
        <w:t>Deve responder a pesquisa</w:t>
      </w:r>
    </w:p>
    <w:p w14:paraId="16AD50CA" w14:textId="11A4B934" w:rsidR="004D5E08" w:rsidRDefault="004D5E08">
      <w:pPr>
        <w:pStyle w:val="TextoFATEC"/>
        <w:numPr>
          <w:ilvl w:val="0"/>
          <w:numId w:val="5"/>
        </w:numPr>
      </w:pPr>
      <w:r>
        <w:t>Deve salvar as respostas no banco</w:t>
      </w:r>
    </w:p>
    <w:p w14:paraId="687EDFD5" w14:textId="77777777" w:rsidR="004D5E08" w:rsidRPr="004D5E08" w:rsidRDefault="004D5E08" w:rsidP="004D5E08">
      <w:pPr>
        <w:rPr>
          <w:lang w:eastAsia="pt-BR"/>
        </w:rPr>
      </w:pPr>
    </w:p>
    <w:p w14:paraId="41BCF66F" w14:textId="77777777" w:rsidR="001C5BDF" w:rsidRPr="001C5BDF" w:rsidRDefault="001C5BDF" w:rsidP="001C5BDF">
      <w:pPr>
        <w:suppressAutoHyphens w:val="0"/>
        <w:spacing w:after="160" w:line="278" w:lineRule="auto"/>
        <w:ind w:left="144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0946C88F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FP1: Acesso à pesquisa (Alunos/Gestores educacionais/Professores)</w:t>
      </w: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br/>
      </w:r>
    </w:p>
    <w:p w14:paraId="7B88CD51" w14:textId="77777777" w:rsidR="001C5BDF" w:rsidRPr="001C5BDF" w:rsidRDefault="001C5BDF" w:rsidP="00A4429C">
      <w:pPr>
        <w:suppressAutoHyphens w:val="0"/>
        <w:spacing w:after="160" w:line="278" w:lineRule="auto"/>
        <w:ind w:firstLine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1. Sistema carrega o app na interface padrão;</w:t>
      </w:r>
    </w:p>
    <w:p w14:paraId="4A39A58B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2. Interface solicita senha para acessar a pesquisa;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3. Ator insere a senha;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4. Sistema válida a Senha;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5. Sistema Identifica o ator;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6. Sistema exibe o questionário;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7. Ator responde às perguntas;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8. Sistema solicita ao ator validar respostas e salvar resposta;</w:t>
      </w:r>
    </w:p>
    <w:p w14:paraId="2090AEEC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9. Ator seleciona “Salvar respostas”;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10. Sistema armazena as respostas no banco de dados;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11. Sistema marca senha como utilizada;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12. Sistema Finaliza a Pesquisa;</w:t>
      </w:r>
    </w:p>
    <w:p w14:paraId="69935D03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13. Sistema exibe mensagem “Obrigado por participar!”</w:t>
      </w:r>
    </w:p>
    <w:p w14:paraId="55642EA7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14. Sistema exibe caixa de texto para reiniciar a pesquisa.</w:t>
      </w:r>
    </w:p>
    <w:p w14:paraId="7F5EB274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15. Sistema retorna a etapa 1</w:t>
      </w:r>
    </w:p>
    <w:p w14:paraId="6EF0FAA8" w14:textId="77777777" w:rsidR="001C5BDF" w:rsidRPr="001C5BDF" w:rsidRDefault="001C5BDF" w:rsidP="001C5BDF">
      <w:pPr>
        <w:suppressAutoHyphens w:val="0"/>
        <w:spacing w:after="160" w:line="278" w:lineRule="auto"/>
        <w:ind w:left="144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DCCFC3D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FA1. Ator insere senha invalida ou incorreta</w:t>
      </w:r>
    </w:p>
    <w:p w14:paraId="2BF577B8" w14:textId="77777777" w:rsidR="001C5BDF" w:rsidRP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INICIA NO FP1 – Acesso à pesquisa etapa 4</w:t>
      </w:r>
    </w:p>
    <w:p w14:paraId="02FE933B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Caso senha digitada estiver incorreta ou no formato inválido o sistema exibirá a mensagem “A senha digitada não confere”.</w:t>
      </w:r>
    </w:p>
    <w:p w14:paraId="7B62F98C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>Sistema contabiliza uma (1) tentativa não sucedida de acesso.</w:t>
      </w:r>
    </w:p>
    <w:p w14:paraId="1F0C7C21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O sistema retornará a etapa 2.</w:t>
      </w:r>
    </w:p>
    <w:p w14:paraId="3D02C9BE" w14:textId="77777777" w:rsidR="001C5BDF" w:rsidRPr="001C5BDF" w:rsidRDefault="001C5BDF" w:rsidP="001C5BDF">
      <w:pPr>
        <w:suppressAutoHyphens w:val="0"/>
        <w:spacing w:after="160" w:line="278" w:lineRule="auto"/>
        <w:ind w:left="144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F024A01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 xml:space="preserve">FA2. Ator insere senha incorreta diversas vezes </w:t>
      </w:r>
    </w:p>
    <w:p w14:paraId="05DDC2E3" w14:textId="77777777" w:rsid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INICIA NO FP1 – Acesso à pesquisa FA1 etapa 2</w:t>
      </w:r>
    </w:p>
    <w:p w14:paraId="41D5D3E5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Caso sistema contabilizar 5 tentativas incorretas, se tornará temporariamente indisponível para realizar novas tentativas de acesso por 5 minutos.</w:t>
      </w:r>
    </w:p>
    <w:p w14:paraId="432ECE6F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Se a contagem chegar a 10 o sistema bloqueia permanentemente a caixa de texto para inserir a senha.</w:t>
      </w:r>
    </w:p>
    <w:p w14:paraId="75B254C8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O sistema retornará a etapa 2 e exibe a mensagem “Tentativas de acesso excedidas</w:t>
      </w: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”</w:t>
      </w:r>
    </w:p>
    <w:p w14:paraId="556B8267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FA3. Ator sai da pesquisa sem responder todas as perguntas</w:t>
      </w:r>
    </w:p>
    <w:p w14:paraId="18768C1A" w14:textId="77777777" w:rsidR="001C5BDF" w:rsidRP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INICIA NO FP1 - Acesso à pesquisa FP1 etapa 7</w:t>
      </w:r>
    </w:p>
    <w:p w14:paraId="16E97D64" w14:textId="77777777" w:rsidR="001C5BDF" w:rsidRPr="00A20754" w:rsidRDefault="001C5BDF">
      <w:pPr>
        <w:pStyle w:val="PargrafodaLista"/>
        <w:numPr>
          <w:ilvl w:val="0"/>
          <w:numId w:val="20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Caso usuário saia da pesquisa, o sistema salvará localmente as respostas e guardará num arquivo de cache.</w:t>
      </w:r>
    </w:p>
    <w:p w14:paraId="167C24CC" w14:textId="77777777" w:rsidR="001C5BDF" w:rsidRPr="00A20754" w:rsidRDefault="001C5BDF">
      <w:pPr>
        <w:pStyle w:val="PargrafodaLista"/>
        <w:numPr>
          <w:ilvl w:val="0"/>
          <w:numId w:val="20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Para acessar novamente a pesquisa de onde parou, o sistema retornará a etapa 1.</w:t>
      </w:r>
    </w:p>
    <w:p w14:paraId="339C53D1" w14:textId="77777777" w:rsidR="001C5BDF" w:rsidRPr="001C5BDF" w:rsidRDefault="001C5BDF" w:rsidP="001C5BDF">
      <w:pPr>
        <w:suppressAutoHyphens w:val="0"/>
        <w:spacing w:after="160" w:line="278" w:lineRule="auto"/>
        <w:ind w:left="360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0F484B20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FA4. Ator não finaliza a pesquisa na etapa 8</w:t>
      </w:r>
    </w:p>
    <w:p w14:paraId="6376C810" w14:textId="77777777" w:rsidR="001C5BDF" w:rsidRP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INICIA NO FP1 - Acesso à pesquisa FP1 etapa 8</w:t>
      </w:r>
    </w:p>
    <w:p w14:paraId="5EE60BEA" w14:textId="77777777" w:rsidR="001C5BDF" w:rsidRPr="00A20754" w:rsidRDefault="001C5BDF">
      <w:pPr>
        <w:pStyle w:val="PargrafodaLista"/>
        <w:numPr>
          <w:ilvl w:val="0"/>
          <w:numId w:val="21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Sistema salvará localmente as respostas e guardará num arquivo de cache.</w:t>
      </w:r>
    </w:p>
    <w:p w14:paraId="3A6404BF" w14:textId="77777777" w:rsidR="001C5BDF" w:rsidRDefault="001C5BDF">
      <w:pPr>
        <w:pStyle w:val="PargrafodaLista"/>
        <w:numPr>
          <w:ilvl w:val="0"/>
          <w:numId w:val="21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Para acessar novamente a pesquisa de onde parou, o sistema retornará a etapa 1.</w:t>
      </w:r>
    </w:p>
    <w:p w14:paraId="3744078A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99BDCEA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75F558D7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196FECDD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7866C730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504AD4C2" w14:textId="77777777" w:rsidR="00A70BE6" w:rsidRP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41DCA2B6" w14:textId="336072D9" w:rsidR="00191D70" w:rsidRPr="00FE10A2" w:rsidRDefault="00191D70" w:rsidP="00191D70">
      <w:pPr>
        <w:pStyle w:val="Ttulo1"/>
      </w:pPr>
      <w:bookmarkStart w:id="4" w:name="_Toc232530585"/>
      <w:r>
        <w:rPr>
          <w:rStyle w:val="Ttulo1Char"/>
          <w:b/>
          <w:bCs/>
          <w:caps/>
        </w:rPr>
        <w:lastRenderedPageBreak/>
        <w:t>épico 4 – DASHBOARD gestão de pesquisas</w:t>
      </w:r>
      <w:bookmarkEnd w:id="4"/>
      <w:r w:rsidRPr="00FE10A2">
        <w:t xml:space="preserve"> </w:t>
      </w:r>
    </w:p>
    <w:p w14:paraId="3DE184A5" w14:textId="77777777" w:rsidR="00191D70" w:rsidRPr="00191D70" w:rsidRDefault="00191D70" w:rsidP="00191D70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D95DF5B" w14:textId="473459DD" w:rsidR="00191D70" w:rsidRDefault="00E13E0C" w:rsidP="00191D70">
      <w:pPr>
        <w:suppressAutoHyphens w:val="0"/>
        <w:spacing w:after="160" w:line="278" w:lineRule="auto"/>
        <w:ind w:left="360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>
        <w:rPr>
          <w:noProof/>
        </w:rPr>
        <w:drawing>
          <wp:inline distT="0" distB="0" distL="0" distR="0" wp14:anchorId="3B4D0FCA" wp14:editId="16639EE3">
            <wp:extent cx="5486400" cy="4291330"/>
            <wp:effectExtent l="0" t="0" r="0" b="0"/>
            <wp:docPr id="172930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01759" name="Picture 17293017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91E1" w14:textId="6D970285" w:rsidR="00191D70" w:rsidRPr="00300184" w:rsidRDefault="00191D70" w:rsidP="00191D70">
      <w:pPr>
        <w:pStyle w:val="TextoFATEC"/>
        <w:rPr>
          <w:bCs/>
        </w:rPr>
      </w:pPr>
      <w:r w:rsidRPr="00300184">
        <w:t xml:space="preserve">US01 – </w:t>
      </w:r>
      <w:r>
        <w:t>Dashboard</w:t>
      </w:r>
    </w:p>
    <w:p w14:paraId="7A06191C" w14:textId="77777777" w:rsidR="00191D70" w:rsidRDefault="00191D70" w:rsidP="00191D70">
      <w:pPr>
        <w:pStyle w:val="TextoFATEC"/>
      </w:pPr>
    </w:p>
    <w:p w14:paraId="56FE461A" w14:textId="5D64DFDC" w:rsidR="00191D70" w:rsidRDefault="00191D70" w:rsidP="00191D70">
      <w:pPr>
        <w:pStyle w:val="TextoFATEC"/>
      </w:pPr>
      <w:r w:rsidRPr="00300184">
        <w:t>Como</w:t>
      </w:r>
      <w:r>
        <w:t xml:space="preserve"> Gestor Educacional</w:t>
      </w:r>
    </w:p>
    <w:p w14:paraId="73D438D2" w14:textId="2829AC7C" w:rsidR="00191D70" w:rsidRDefault="00191D70" w:rsidP="00191D70">
      <w:pPr>
        <w:pStyle w:val="TextoFATEC"/>
      </w:pPr>
      <w:r w:rsidRPr="00300184">
        <w:t>Quero</w:t>
      </w:r>
      <w:r>
        <w:t xml:space="preserve"> gerar um Dashboard com o resultado da pesquisa</w:t>
      </w:r>
    </w:p>
    <w:p w14:paraId="2F94C747" w14:textId="77777777" w:rsidR="00191D70" w:rsidRDefault="00191D70" w:rsidP="00191D70">
      <w:pPr>
        <w:pStyle w:val="TextoFATEC"/>
      </w:pPr>
      <w:r w:rsidRPr="00300184">
        <w:t>Para</w:t>
      </w:r>
      <w:r>
        <w:t xml:space="preserve"> poder coletar informações dos entrevistados</w:t>
      </w:r>
    </w:p>
    <w:p w14:paraId="79ADB359" w14:textId="77777777" w:rsidR="00191D70" w:rsidRDefault="00191D70" w:rsidP="00191D70">
      <w:pPr>
        <w:pStyle w:val="TextoFATEC"/>
      </w:pPr>
    </w:p>
    <w:p w14:paraId="17C66541" w14:textId="77777777" w:rsidR="00191D70" w:rsidRDefault="00191D70" w:rsidP="00191D70">
      <w:pPr>
        <w:pStyle w:val="TextoFATEC"/>
      </w:pPr>
      <w:r w:rsidRPr="00300184">
        <w:t>Prioridade</w:t>
      </w:r>
      <w:r>
        <w:t>: Alta</w:t>
      </w:r>
    </w:p>
    <w:p w14:paraId="31273546" w14:textId="77777777" w:rsidR="00191D70" w:rsidRDefault="00191D70" w:rsidP="00191D70">
      <w:pPr>
        <w:pStyle w:val="TextoFATEC"/>
      </w:pPr>
    </w:p>
    <w:p w14:paraId="48337CEB" w14:textId="77777777" w:rsidR="00191D70" w:rsidRDefault="00191D70" w:rsidP="00191D70">
      <w:pPr>
        <w:pStyle w:val="TextoFATEC"/>
      </w:pPr>
      <w:r w:rsidRPr="00300184">
        <w:t>Critérios de aceitação:</w:t>
      </w:r>
    </w:p>
    <w:p w14:paraId="2657D971" w14:textId="70ADAC55" w:rsidR="00191D70" w:rsidRDefault="00191D70" w:rsidP="00191D70">
      <w:pPr>
        <w:pStyle w:val="TextoFATEC"/>
        <w:numPr>
          <w:ilvl w:val="0"/>
          <w:numId w:val="5"/>
        </w:numPr>
      </w:pPr>
      <w:r>
        <w:t>Deve imprimir na tela os resultados da pesquisa selecionada</w:t>
      </w:r>
    </w:p>
    <w:p w14:paraId="7A69B159" w14:textId="77777777" w:rsidR="00191D70" w:rsidRDefault="00191D70" w:rsidP="00191D70">
      <w:pPr>
        <w:pStyle w:val="TextoFATEC"/>
        <w:ind w:firstLine="0"/>
      </w:pPr>
    </w:p>
    <w:p w14:paraId="62C91807" w14:textId="77777777" w:rsidR="00A70BE6" w:rsidRDefault="00191D70" w:rsidP="00191D70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 xml:space="preserve">FP1: </w:t>
      </w:r>
      <w:r w:rsidR="00A70BE6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Dashboard</w:t>
      </w:r>
    </w:p>
    <w:p w14:paraId="71D31A23" w14:textId="61D10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Educacional realiza login no sistema. </w:t>
      </w:r>
    </w:p>
    <w:p w14:paraId="4A9E9DA9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valida as credenciais de acesso. </w:t>
      </w:r>
    </w:p>
    <w:p w14:paraId="42133A6E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 xml:space="preserve">O sistema exibe o Dashboard Administrativo. </w:t>
      </w:r>
    </w:p>
    <w:p w14:paraId="76B56639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seleciona os filtros desejados: </w:t>
      </w:r>
    </w:p>
    <w:p w14:paraId="281F97DD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Pesquisa; </w:t>
      </w:r>
    </w:p>
    <w:p w14:paraId="5F11B633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Categoria; </w:t>
      </w:r>
    </w:p>
    <w:p w14:paraId="4587B637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Período; </w:t>
      </w:r>
    </w:p>
    <w:p w14:paraId="02664735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Status. </w:t>
      </w:r>
    </w:p>
    <w:p w14:paraId="28C66CF6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processa os filtros informados. </w:t>
      </w:r>
    </w:p>
    <w:p w14:paraId="5F4ECF64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calcula e exibe os indicadores principais (KPIs): </w:t>
      </w:r>
    </w:p>
    <w:p w14:paraId="6D771EBE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Total de Pesquisas; </w:t>
      </w:r>
    </w:p>
    <w:p w14:paraId="0DE3630D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Senhas Geradas; </w:t>
      </w:r>
    </w:p>
    <w:p w14:paraId="675B9F4B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Respostas Recebidas; </w:t>
      </w:r>
    </w:p>
    <w:p w14:paraId="40FAFB94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Taxa de Participação; </w:t>
      </w:r>
    </w:p>
    <w:p w14:paraId="779235DA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Pesquisas Ativas; </w:t>
      </w:r>
    </w:p>
    <w:p w14:paraId="3F28EB46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Pesquisas Encerradas. </w:t>
      </w:r>
    </w:p>
    <w:p w14:paraId="1FD6B8AB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Participação por Categoria. </w:t>
      </w:r>
    </w:p>
    <w:p w14:paraId="0B77429A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Utilização das Senhas. </w:t>
      </w:r>
    </w:p>
    <w:p w14:paraId="7942D68C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Evolução das Respostas. </w:t>
      </w:r>
    </w:p>
    <w:p w14:paraId="142DB970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Status das Pesquisas. </w:t>
      </w:r>
    </w:p>
    <w:p w14:paraId="392FCBD7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os Resultados das Perguntas. </w:t>
      </w:r>
    </w:p>
    <w:p w14:paraId="79ABBBE3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a Comparação entre Categorias. </w:t>
      </w:r>
    </w:p>
    <w:p w14:paraId="4C53E9ED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os Comentários das Questões Abertas. </w:t>
      </w:r>
    </w:p>
    <w:p w14:paraId="4A4209AE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os Indicadores de Segurança: </w:t>
      </w:r>
    </w:p>
    <w:p w14:paraId="627A3738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Total de Logins Administrativos; </w:t>
      </w:r>
    </w:p>
    <w:p w14:paraId="05A5457A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Tentativas de Acesso Inválidas; </w:t>
      </w:r>
    </w:p>
    <w:p w14:paraId="3066FC8A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>Senhas Reutilizadas Bloqueadas</w:t>
      </w:r>
    </w:p>
    <w:p w14:paraId="79F2FBD7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Usuários Ativos. </w:t>
      </w:r>
    </w:p>
    <w:p w14:paraId="79B472C5" w14:textId="38B4BEA4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analisa as informações apresentadas. </w:t>
      </w:r>
    </w:p>
    <w:p w14:paraId="1AA3DF96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pode solicitar a geração de relatórios. </w:t>
      </w:r>
    </w:p>
    <w:p w14:paraId="1BC54640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>O caso de uso é encerrado.</w:t>
      </w:r>
    </w:p>
    <w:p w14:paraId="6FC59EC3" w14:textId="77777777" w:rsidR="00A70BE6" w:rsidRPr="003C0480" w:rsidRDefault="00191D70" w:rsidP="00A70BE6">
      <w:pPr>
        <w:pStyle w:val="TextoFATEC"/>
        <w:ind w:firstLine="0"/>
      </w:pPr>
      <w:r w:rsidRPr="001C5BDF">
        <w:rPr>
          <w:rFonts w:ascii="Aptos" w:eastAsia="Aptos" w:hAnsi="Aptos"/>
          <w:bCs/>
          <w:kern w:val="2"/>
          <w:lang w:eastAsia="en-US"/>
          <w14:ligatures w14:val="standardContextual"/>
        </w:rPr>
        <w:br/>
      </w:r>
      <w:r w:rsidR="00A70BE6" w:rsidRPr="00A70BE6">
        <w:t>FA01 – Alterar Filtros</w:t>
      </w:r>
    </w:p>
    <w:p w14:paraId="0B6893E2" w14:textId="77777777" w:rsidR="00A70BE6" w:rsidRPr="00A70BE6" w:rsidRDefault="00A70BE6" w:rsidP="00A70BE6">
      <w:pPr>
        <w:pStyle w:val="PargrafodaLista"/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Inicia em "Selecionar Filtros". </w:t>
      </w:r>
    </w:p>
    <w:p w14:paraId="45FDEE16" w14:textId="77777777" w:rsidR="00A70BE6" w:rsidRPr="00A70BE6" w:rsidRDefault="00A70BE6" w:rsidP="00A70BE6">
      <w:pPr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Gestor altera filtros. </w:t>
      </w:r>
    </w:p>
    <w:p w14:paraId="39A3A98B" w14:textId="77777777" w:rsidR="00A70BE6" w:rsidRPr="00A70BE6" w:rsidRDefault="00A70BE6" w:rsidP="00A70BE6">
      <w:pPr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 xml:space="preserve">Sistema recarrega todos os gráficos e indicadores. </w:t>
      </w:r>
    </w:p>
    <w:p w14:paraId="56AC1462" w14:textId="77777777" w:rsidR="00A70BE6" w:rsidRDefault="00A70BE6" w:rsidP="00A70BE6">
      <w:pPr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3. </w:t>
      </w:r>
    </w:p>
    <w:p w14:paraId="33990CF3" w14:textId="77777777" w:rsidR="00A70BE6" w:rsidRPr="003C0480" w:rsidRDefault="00A70BE6" w:rsidP="005D6D5F">
      <w:pPr>
        <w:pStyle w:val="TextoFATEC"/>
        <w:ind w:firstLine="0"/>
      </w:pPr>
      <w:r w:rsidRPr="005D6D5F">
        <w:rPr>
          <w:rFonts w:ascii="Aptos" w:eastAsia="Aptos" w:hAnsi="Aptos"/>
          <w:bCs/>
          <w:kern w:val="2"/>
          <w:lang w:eastAsia="en-US"/>
          <w14:ligatures w14:val="standardContextual"/>
        </w:rPr>
        <w:t>FA02 – Atualização Automática</w:t>
      </w:r>
    </w:p>
    <w:p w14:paraId="119297C4" w14:textId="77777777" w:rsidR="00A70BE6" w:rsidRPr="005D6D5F" w:rsidRDefault="00A70BE6" w:rsidP="00A70BE6">
      <w:pPr>
        <w:numPr>
          <w:ilvl w:val="0"/>
          <w:numId w:val="27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após a exibição dos indicadores. </w:t>
      </w:r>
    </w:p>
    <w:p w14:paraId="3FD4EEFE" w14:textId="77777777" w:rsidR="00A70BE6" w:rsidRPr="005D6D5F" w:rsidRDefault="00A70BE6" w:rsidP="00A70BE6">
      <w:pPr>
        <w:numPr>
          <w:ilvl w:val="0"/>
          <w:numId w:val="27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atualiza os dados em tempo real. </w:t>
      </w:r>
    </w:p>
    <w:p w14:paraId="78E0DEB7" w14:textId="7824D289" w:rsidR="005D6D5F" w:rsidRDefault="00A70BE6" w:rsidP="005D6D5F">
      <w:pPr>
        <w:numPr>
          <w:ilvl w:val="0"/>
          <w:numId w:val="27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3. </w:t>
      </w:r>
    </w:p>
    <w:p w14:paraId="592E7065" w14:textId="77777777" w:rsidR="005D6D5F" w:rsidRPr="005D6D5F" w:rsidRDefault="005D6D5F" w:rsidP="005D6D5F">
      <w:pP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FA03 – Visualizar Detalhes</w:t>
      </w:r>
    </w:p>
    <w:p w14:paraId="659ABC43" w14:textId="77777777" w:rsidR="005D6D5F" w:rsidRPr="003C0480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Inicia em qualquer gráfico. </w:t>
      </w:r>
    </w:p>
    <w:p w14:paraId="7C3553EB" w14:textId="77777777" w:rsidR="005D6D5F" w:rsidRPr="003C0480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Gestor seleciona um gráfico. </w:t>
      </w:r>
    </w:p>
    <w:p w14:paraId="24E148B2" w14:textId="77777777" w:rsidR="005D6D5F" w:rsidRPr="003C0480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Sistema apresenta informações detalhadas. </w:t>
      </w:r>
    </w:p>
    <w:p w14:paraId="71AEA4E9" w14:textId="77777777" w:rsidR="005D6D5F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Retorna para </w:t>
      </w:r>
      <w:r>
        <w:t>etapa 3</w:t>
      </w:r>
      <w:r w:rsidRPr="003C0480">
        <w:t xml:space="preserve">. </w:t>
      </w:r>
    </w:p>
    <w:p w14:paraId="30D5A636" w14:textId="77777777" w:rsidR="005D6D5F" w:rsidRPr="005D6D5F" w:rsidRDefault="005D6D5F" w:rsidP="005D6D5F">
      <w:pP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FE01 – Nenhum dado encontrado</w:t>
      </w:r>
    </w:p>
    <w:p w14:paraId="0F5630B3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em "Aplicar Filtros". </w:t>
      </w:r>
    </w:p>
    <w:p w14:paraId="7896F6A6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não encontra registros. </w:t>
      </w:r>
    </w:p>
    <w:p w14:paraId="52814447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>Exibe mensagem:</w:t>
      </w:r>
      <w:r w:rsidRPr="005D6D5F">
        <w:rPr>
          <w:rFonts w:ascii="Aptos" w:eastAsia="Aptos" w:hAnsi="Aptos"/>
          <w:kern w:val="2"/>
          <w:lang w:eastAsia="en-US"/>
          <w14:ligatures w14:val="standardContextual"/>
        </w:rPr>
        <w:br/>
        <w:t xml:space="preserve">"Nenhum resultado encontrado para os filtros selecionados." </w:t>
      </w:r>
    </w:p>
    <w:p w14:paraId="442528F1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4. </w:t>
      </w:r>
    </w:p>
    <w:p w14:paraId="57F39461" w14:textId="77777777" w:rsidR="005D6D5F" w:rsidRPr="003C0480" w:rsidRDefault="005D6D5F" w:rsidP="005D6D5F"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FE02 – Erro ao carregar indicadores</w:t>
      </w:r>
    </w:p>
    <w:p w14:paraId="36903F0E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em "Carregar Indicadores". </w:t>
      </w:r>
    </w:p>
    <w:p w14:paraId="56CFD28D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detecta falha na consulta. </w:t>
      </w:r>
    </w:p>
    <w:p w14:paraId="7DCD5C96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Exibe mensagem de erro. </w:t>
      </w:r>
    </w:p>
    <w:p w14:paraId="4A65DFE0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3. </w:t>
      </w:r>
    </w:p>
    <w:p w14:paraId="5E7FD740" w14:textId="77777777" w:rsidR="005D6D5F" w:rsidRPr="005D6D5F" w:rsidRDefault="005D6D5F" w:rsidP="005D6D5F">
      <w:pP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FE03 – Falha na exportação</w:t>
      </w:r>
    </w:p>
    <w:p w14:paraId="69719574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em "Exportar PDF/CSV". </w:t>
      </w:r>
    </w:p>
    <w:p w14:paraId="457F6FDD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não consegue gerar o arquivo. </w:t>
      </w:r>
    </w:p>
    <w:p w14:paraId="44F33A44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Exibe mensagem de erro. </w:t>
      </w:r>
    </w:p>
    <w:p w14:paraId="420F1965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>Retorna para a etapa 16.</w:t>
      </w:r>
    </w:p>
    <w:p w14:paraId="3A6F64EE" w14:textId="77777777" w:rsidR="005D6D5F" w:rsidRPr="003C0480" w:rsidRDefault="005D6D5F" w:rsidP="005D6D5F">
      <w:pPr>
        <w:suppressAutoHyphens w:val="0"/>
        <w:spacing w:after="200"/>
      </w:pPr>
    </w:p>
    <w:p w14:paraId="166C688D" w14:textId="77777777" w:rsidR="005D6D5F" w:rsidRPr="003C0480" w:rsidRDefault="005D6D5F" w:rsidP="005D6D5F">
      <w:pPr>
        <w:suppressAutoHyphens w:val="0"/>
        <w:spacing w:after="200"/>
      </w:pPr>
    </w:p>
    <w:p w14:paraId="07ADC7C6" w14:textId="77777777" w:rsidR="005D6D5F" w:rsidRPr="003C0480" w:rsidRDefault="005D6D5F" w:rsidP="005D6D5F">
      <w:pPr>
        <w:suppressAutoHyphens w:val="0"/>
        <w:spacing w:after="200"/>
      </w:pPr>
    </w:p>
    <w:p w14:paraId="232EE5B1" w14:textId="77777777" w:rsidR="005D6D5F" w:rsidRPr="005D6D5F" w:rsidRDefault="005D6D5F" w:rsidP="005D6D5F">
      <w:p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DFF3B77" w14:textId="77777777" w:rsidR="00A70BE6" w:rsidRPr="00A70BE6" w:rsidRDefault="00A70BE6" w:rsidP="00A70BE6">
      <w:p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BACA481" w14:textId="2296DA1B" w:rsidR="00191D70" w:rsidRPr="001C5BDF" w:rsidRDefault="00191D70" w:rsidP="00191D70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1156028D" w14:textId="77777777" w:rsidR="00191D70" w:rsidRPr="00191D70" w:rsidRDefault="00191D70" w:rsidP="00191D70">
      <w:pPr>
        <w:pStyle w:val="TextoFATEC"/>
        <w:ind w:firstLine="0"/>
      </w:pPr>
    </w:p>
    <w:p w14:paraId="55273C2A" w14:textId="77777777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0F846829" w14:textId="4650BC35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5BEEE9BA" w14:textId="77777777" w:rsidR="00C65BB8" w:rsidRDefault="00C65BB8" w:rsidP="00C65BB8">
      <w:pPr>
        <w:pStyle w:val="TextoFATEC"/>
        <w:ind w:firstLine="0"/>
      </w:pPr>
    </w:p>
    <w:p w14:paraId="5E1C41C3" w14:textId="77777777" w:rsidR="00C65BB8" w:rsidRDefault="00C65BB8" w:rsidP="00C65BB8">
      <w:pPr>
        <w:pStyle w:val="TextoFATEC"/>
      </w:pPr>
    </w:p>
    <w:p w14:paraId="68B5EEDC" w14:textId="77777777" w:rsidR="00C65BB8" w:rsidRPr="00C65BB8" w:rsidRDefault="00C65BB8" w:rsidP="00C65BB8">
      <w:pPr>
        <w:pStyle w:val="TextoFATEC"/>
        <w:ind w:firstLine="0"/>
        <w:rPr>
          <w:b w:val="0"/>
        </w:rPr>
      </w:pPr>
    </w:p>
    <w:p w14:paraId="0A469B53" w14:textId="77777777" w:rsidR="007917DB" w:rsidRPr="007917DB" w:rsidRDefault="007917DB" w:rsidP="007917DB">
      <w:pPr>
        <w:pStyle w:val="TextoFATEC"/>
        <w:rPr>
          <w:b w:val="0"/>
          <w:bCs/>
        </w:rPr>
      </w:pPr>
    </w:p>
    <w:p w14:paraId="13A078B6" w14:textId="77777777" w:rsidR="007917DB" w:rsidRPr="007917DB" w:rsidRDefault="007917DB" w:rsidP="007917DB">
      <w:pPr>
        <w:pStyle w:val="TextoFATEC"/>
        <w:rPr>
          <w:b w:val="0"/>
          <w:bCs/>
        </w:rPr>
      </w:pPr>
    </w:p>
    <w:p w14:paraId="232C044E" w14:textId="77777777" w:rsidR="007917DB" w:rsidRPr="007917DB" w:rsidRDefault="007917DB" w:rsidP="007917DB">
      <w:pPr>
        <w:pStyle w:val="TextoFATEC"/>
        <w:ind w:left="360" w:firstLine="0"/>
        <w:rPr>
          <w:b w:val="0"/>
          <w:bCs/>
        </w:rPr>
      </w:pPr>
    </w:p>
    <w:p w14:paraId="24475FD3" w14:textId="77777777" w:rsidR="007917DB" w:rsidRDefault="007917DB" w:rsidP="001F1C07">
      <w:pPr>
        <w:pStyle w:val="TextoFATEC"/>
      </w:pPr>
    </w:p>
    <w:p w14:paraId="21E16AB6" w14:textId="2DACFFE2" w:rsidR="0051433C" w:rsidRDefault="0051433C" w:rsidP="001F1C07">
      <w:pPr>
        <w:pStyle w:val="TextoFATEC"/>
      </w:pPr>
    </w:p>
    <w:p w14:paraId="41550CB0" w14:textId="77777777" w:rsidR="004A28C1" w:rsidRDefault="004A28C1" w:rsidP="001F1C07">
      <w:pPr>
        <w:pStyle w:val="TextoFATEC"/>
      </w:pPr>
    </w:p>
    <w:p w14:paraId="519486B8" w14:textId="77777777" w:rsidR="004A28C1" w:rsidRDefault="004A28C1" w:rsidP="001F1C07">
      <w:pPr>
        <w:pStyle w:val="TextoFATEC"/>
      </w:pPr>
    </w:p>
    <w:p w14:paraId="2791BB70" w14:textId="77777777" w:rsidR="004A28C1" w:rsidRDefault="004A28C1" w:rsidP="001F1C07">
      <w:pPr>
        <w:pStyle w:val="TextoFATEC"/>
      </w:pPr>
    </w:p>
    <w:sectPr w:rsidR="004A28C1" w:rsidSect="000C3A9D">
      <w:headerReference w:type="even" r:id="rId16"/>
      <w:headerReference w:type="default" r:id="rId17"/>
      <w:pgSz w:w="11907" w:h="16840" w:code="9"/>
      <w:pgMar w:top="1701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C10FA" w14:textId="77777777" w:rsidR="00827B53" w:rsidRDefault="00827B53" w:rsidP="00EC7E8F">
      <w:r>
        <w:separator/>
      </w:r>
    </w:p>
  </w:endnote>
  <w:endnote w:type="continuationSeparator" w:id="0">
    <w:p w14:paraId="187C1612" w14:textId="77777777" w:rsidR="00827B53" w:rsidRDefault="00827B53" w:rsidP="00EC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FB527" w14:textId="77777777" w:rsidR="00827B53" w:rsidRDefault="00827B53" w:rsidP="00EC7E8F">
      <w:r>
        <w:separator/>
      </w:r>
    </w:p>
  </w:footnote>
  <w:footnote w:type="continuationSeparator" w:id="0">
    <w:p w14:paraId="0A4D32FF" w14:textId="77777777" w:rsidR="00827B53" w:rsidRDefault="00827B53" w:rsidP="00EC7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63776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2EFA4FD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53D661E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62775AA5" w14:textId="77777777" w:rsidR="000E52FD" w:rsidRDefault="000E52F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17D20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1999F451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423E8A0A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74426777" w14:textId="77777777" w:rsidR="000E52FD" w:rsidRDefault="000E52FD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7898595"/>
      <w:docPartObj>
        <w:docPartGallery w:val="Page Numbers (Top of Page)"/>
        <w:docPartUnique/>
      </w:docPartObj>
    </w:sdtPr>
    <w:sdtContent>
      <w:p w14:paraId="2C066326" w14:textId="77777777" w:rsidR="00122FE5" w:rsidRDefault="00122FE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23D5">
          <w:rPr>
            <w:noProof/>
          </w:rPr>
          <w:t>16</w:t>
        </w:r>
        <w:r>
          <w:fldChar w:fldCharType="end"/>
        </w:r>
      </w:p>
    </w:sdtContent>
  </w:sdt>
  <w:p w14:paraId="0C1666B3" w14:textId="77777777" w:rsidR="000E52FD" w:rsidRDefault="000E52FD" w:rsidP="00B034EA">
    <w:pPr>
      <w:pStyle w:val="Cabealho"/>
      <w:tabs>
        <w:tab w:val="clear" w:pos="8838"/>
        <w:tab w:val="left" w:pos="4963"/>
        <w:tab w:val="left" w:pos="5672"/>
        <w:tab w:val="left" w:pos="6381"/>
      </w:tabs>
      <w:ind w:right="360" w:firstLine="3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1DE"/>
    <w:multiLevelType w:val="hybridMultilevel"/>
    <w:tmpl w:val="68F02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622A"/>
    <w:multiLevelType w:val="multilevel"/>
    <w:tmpl w:val="6146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F4CD6"/>
    <w:multiLevelType w:val="multilevel"/>
    <w:tmpl w:val="8B2A4A26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lvlText w:val="%2."/>
      <w:lvlJc w:val="left"/>
      <w:pPr>
        <w:ind w:left="2574" w:hanging="360"/>
      </w:pPr>
    </w:lvl>
    <w:lvl w:ilvl="2">
      <w:start w:val="1"/>
      <w:numFmt w:val="decimal"/>
      <w:lvlText w:val="%1.%2.%3"/>
      <w:lvlJc w:val="left"/>
      <w:pPr>
        <w:ind w:left="4014" w:hanging="720"/>
      </w:pPr>
    </w:lvl>
    <w:lvl w:ilvl="3">
      <w:start w:val="1"/>
      <w:numFmt w:val="decimal"/>
      <w:lvlText w:val="%1.%2.%3.%4"/>
      <w:lvlJc w:val="left"/>
      <w:pPr>
        <w:ind w:left="5454" w:hanging="1080"/>
      </w:pPr>
    </w:lvl>
    <w:lvl w:ilvl="4">
      <w:start w:val="1"/>
      <w:numFmt w:val="decimal"/>
      <w:lvlText w:val="%1.%2.%3.%4.%5"/>
      <w:lvlJc w:val="left"/>
      <w:pPr>
        <w:ind w:left="6534" w:hanging="1080"/>
      </w:pPr>
    </w:lvl>
    <w:lvl w:ilvl="5">
      <w:start w:val="1"/>
      <w:numFmt w:val="decimal"/>
      <w:lvlText w:val="%1.%2.%3.%4.%5.%6"/>
      <w:lvlJc w:val="left"/>
      <w:pPr>
        <w:ind w:left="7974" w:hanging="1440"/>
      </w:pPr>
    </w:lvl>
    <w:lvl w:ilvl="6">
      <w:start w:val="1"/>
      <w:numFmt w:val="decimal"/>
      <w:lvlText w:val="%1.%2.%3.%4.%5.%6.%7"/>
      <w:lvlJc w:val="left"/>
      <w:pPr>
        <w:ind w:left="9054" w:hanging="1440"/>
      </w:pPr>
    </w:lvl>
    <w:lvl w:ilvl="7">
      <w:start w:val="1"/>
      <w:numFmt w:val="decimal"/>
      <w:lvlText w:val="%1.%2.%3.%4.%5.%6.%7.%8"/>
      <w:lvlJc w:val="left"/>
      <w:pPr>
        <w:ind w:left="10494" w:hanging="1800"/>
      </w:pPr>
    </w:lvl>
    <w:lvl w:ilvl="8">
      <w:start w:val="1"/>
      <w:numFmt w:val="decimal"/>
      <w:lvlText w:val="%1.%2.%3.%4.%5.%6.%7.%8.%9"/>
      <w:lvlJc w:val="left"/>
      <w:pPr>
        <w:ind w:left="11574" w:hanging="1800"/>
      </w:pPr>
    </w:lvl>
  </w:abstractNum>
  <w:abstractNum w:abstractNumId="3" w15:restartNumberingAfterBreak="0">
    <w:nsid w:val="13113A13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9129A"/>
    <w:multiLevelType w:val="hybridMultilevel"/>
    <w:tmpl w:val="57E2CB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056494"/>
    <w:multiLevelType w:val="hybridMultilevel"/>
    <w:tmpl w:val="C1046D5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4B5D86"/>
    <w:multiLevelType w:val="hybridMultilevel"/>
    <w:tmpl w:val="1E54D216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7A93800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8" w15:restartNumberingAfterBreak="0">
    <w:nsid w:val="2BA05E45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9" w15:restartNumberingAfterBreak="0">
    <w:nsid w:val="2BE243C8"/>
    <w:multiLevelType w:val="hybridMultilevel"/>
    <w:tmpl w:val="423EBF8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3197175"/>
    <w:multiLevelType w:val="hybridMultilevel"/>
    <w:tmpl w:val="9970F270"/>
    <w:lvl w:ilvl="0" w:tplc="10E47EB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pStyle w:val="Ttulo5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C04C48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44312"/>
    <w:multiLevelType w:val="hybridMultilevel"/>
    <w:tmpl w:val="7B6A33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190434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4" w15:restartNumberingAfterBreak="0">
    <w:nsid w:val="49FA48DE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30E55"/>
    <w:multiLevelType w:val="hybridMultilevel"/>
    <w:tmpl w:val="55ECCF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7C49B8"/>
    <w:multiLevelType w:val="multilevel"/>
    <w:tmpl w:val="99D285B0"/>
    <w:lvl w:ilvl="0">
      <w:start w:val="1"/>
      <w:numFmt w:val="decimal"/>
      <w:lvlText w:val="%1"/>
      <w:lvlJc w:val="left"/>
      <w:pPr>
        <w:ind w:left="2750" w:hanging="340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Subcaptulo1FATEC"/>
      <w:lvlText w:val="%1.%2"/>
      <w:lvlJc w:val="left"/>
      <w:pPr>
        <w:ind w:left="510" w:hanging="510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Subcaptulo2FATEC"/>
      <w:lvlText w:val="%1.%2.%3"/>
      <w:lvlJc w:val="left"/>
      <w:pPr>
        <w:ind w:left="794" w:hanging="79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47130B4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C5B00"/>
    <w:multiLevelType w:val="multilevel"/>
    <w:tmpl w:val="9CF03C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B215B64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0" w15:restartNumberingAfterBreak="0">
    <w:nsid w:val="5BBC7972"/>
    <w:multiLevelType w:val="hybridMultilevel"/>
    <w:tmpl w:val="BB622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627889"/>
    <w:multiLevelType w:val="hybridMultilevel"/>
    <w:tmpl w:val="E1BED8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FF3472A"/>
    <w:multiLevelType w:val="hybridMultilevel"/>
    <w:tmpl w:val="20A26E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B76169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4" w15:restartNumberingAfterBreak="0">
    <w:nsid w:val="685A0D2F"/>
    <w:multiLevelType w:val="hybridMultilevel"/>
    <w:tmpl w:val="D700966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C7F12BD"/>
    <w:multiLevelType w:val="multilevel"/>
    <w:tmpl w:val="19FE9C04"/>
    <w:lvl w:ilvl="0">
      <w:start w:val="1"/>
      <w:numFmt w:val="decimal"/>
      <w:pStyle w:val="Ttulo1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E557EED"/>
    <w:multiLevelType w:val="hybridMultilevel"/>
    <w:tmpl w:val="2370CE9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0B2227B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5219F"/>
    <w:multiLevelType w:val="hybridMultilevel"/>
    <w:tmpl w:val="B90A64FE"/>
    <w:lvl w:ilvl="0" w:tplc="BE46F92A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8869E1"/>
    <w:multiLevelType w:val="hybridMultilevel"/>
    <w:tmpl w:val="55CCF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F959BD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7020">
    <w:abstractNumId w:val="10"/>
  </w:num>
  <w:num w:numId="2" w16cid:durableId="339083596">
    <w:abstractNumId w:val="16"/>
  </w:num>
  <w:num w:numId="3" w16cid:durableId="1515458082">
    <w:abstractNumId w:val="25"/>
  </w:num>
  <w:num w:numId="4" w16cid:durableId="2032488441">
    <w:abstractNumId w:val="12"/>
  </w:num>
  <w:num w:numId="5" w16cid:durableId="1019507096">
    <w:abstractNumId w:val="5"/>
  </w:num>
  <w:num w:numId="6" w16cid:durableId="802384368">
    <w:abstractNumId w:val="21"/>
  </w:num>
  <w:num w:numId="7" w16cid:durableId="1323388890">
    <w:abstractNumId w:val="19"/>
  </w:num>
  <w:num w:numId="8" w16cid:durableId="2092660707">
    <w:abstractNumId w:val="6"/>
  </w:num>
  <w:num w:numId="9" w16cid:durableId="20307118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55402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04744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77005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8129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53650548">
    <w:abstractNumId w:val="1"/>
  </w:num>
  <w:num w:numId="15" w16cid:durableId="1694304691">
    <w:abstractNumId w:val="20"/>
  </w:num>
  <w:num w:numId="16" w16cid:durableId="884947146">
    <w:abstractNumId w:val="28"/>
  </w:num>
  <w:num w:numId="17" w16cid:durableId="1163549541">
    <w:abstractNumId w:val="29"/>
  </w:num>
  <w:num w:numId="18" w16cid:durableId="173421250">
    <w:abstractNumId w:val="0"/>
  </w:num>
  <w:num w:numId="19" w16cid:durableId="1341198993">
    <w:abstractNumId w:val="26"/>
  </w:num>
  <w:num w:numId="20" w16cid:durableId="1474637285">
    <w:abstractNumId w:val="24"/>
  </w:num>
  <w:num w:numId="21" w16cid:durableId="2047026672">
    <w:abstractNumId w:val="9"/>
  </w:num>
  <w:num w:numId="22" w16cid:durableId="1988630744">
    <w:abstractNumId w:val="18"/>
  </w:num>
  <w:num w:numId="23" w16cid:durableId="781455669">
    <w:abstractNumId w:val="22"/>
  </w:num>
  <w:num w:numId="24" w16cid:durableId="335232558">
    <w:abstractNumId w:val="4"/>
  </w:num>
  <w:num w:numId="25" w16cid:durableId="1636594737">
    <w:abstractNumId w:val="15"/>
  </w:num>
  <w:num w:numId="26" w16cid:durableId="429813799">
    <w:abstractNumId w:val="27"/>
  </w:num>
  <w:num w:numId="27" w16cid:durableId="170535564">
    <w:abstractNumId w:val="14"/>
  </w:num>
  <w:num w:numId="28" w16cid:durableId="383256065">
    <w:abstractNumId w:val="30"/>
  </w:num>
  <w:num w:numId="29" w16cid:durableId="315501808">
    <w:abstractNumId w:val="3"/>
  </w:num>
  <w:num w:numId="30" w16cid:durableId="747118996">
    <w:abstractNumId w:val="11"/>
  </w:num>
  <w:num w:numId="31" w16cid:durableId="841967155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25"/>
    <w:rsid w:val="00001625"/>
    <w:rsid w:val="00003015"/>
    <w:rsid w:val="00004A6E"/>
    <w:rsid w:val="00004EB3"/>
    <w:rsid w:val="000058F4"/>
    <w:rsid w:val="000059E8"/>
    <w:rsid w:val="00012E8B"/>
    <w:rsid w:val="000150A7"/>
    <w:rsid w:val="00022905"/>
    <w:rsid w:val="00025B71"/>
    <w:rsid w:val="000279AE"/>
    <w:rsid w:val="00034946"/>
    <w:rsid w:val="000409DE"/>
    <w:rsid w:val="00042DBC"/>
    <w:rsid w:val="000548C1"/>
    <w:rsid w:val="00056073"/>
    <w:rsid w:val="00056AB5"/>
    <w:rsid w:val="0005733F"/>
    <w:rsid w:val="00057D14"/>
    <w:rsid w:val="00057D9E"/>
    <w:rsid w:val="000613ED"/>
    <w:rsid w:val="0006741B"/>
    <w:rsid w:val="00067C92"/>
    <w:rsid w:val="0007461B"/>
    <w:rsid w:val="00075484"/>
    <w:rsid w:val="00077831"/>
    <w:rsid w:val="00080A17"/>
    <w:rsid w:val="00095CED"/>
    <w:rsid w:val="00096806"/>
    <w:rsid w:val="000A00F1"/>
    <w:rsid w:val="000B3CAB"/>
    <w:rsid w:val="000B724A"/>
    <w:rsid w:val="000B7554"/>
    <w:rsid w:val="000C3A9D"/>
    <w:rsid w:val="000D2AB7"/>
    <w:rsid w:val="000D352B"/>
    <w:rsid w:val="000D5F7F"/>
    <w:rsid w:val="000D62C6"/>
    <w:rsid w:val="000E0E04"/>
    <w:rsid w:val="000E1F8D"/>
    <w:rsid w:val="000E52FD"/>
    <w:rsid w:val="000E55C2"/>
    <w:rsid w:val="000F275C"/>
    <w:rsid w:val="000F5201"/>
    <w:rsid w:val="000F6626"/>
    <w:rsid w:val="000F75FA"/>
    <w:rsid w:val="001075CC"/>
    <w:rsid w:val="00115B03"/>
    <w:rsid w:val="00120B92"/>
    <w:rsid w:val="00122FE5"/>
    <w:rsid w:val="00125F82"/>
    <w:rsid w:val="00126CD0"/>
    <w:rsid w:val="00134298"/>
    <w:rsid w:val="001365B5"/>
    <w:rsid w:val="001449B1"/>
    <w:rsid w:val="00153460"/>
    <w:rsid w:val="001547FE"/>
    <w:rsid w:val="001645A3"/>
    <w:rsid w:val="00166A70"/>
    <w:rsid w:val="00170A4D"/>
    <w:rsid w:val="00174DC5"/>
    <w:rsid w:val="00176864"/>
    <w:rsid w:val="0018416B"/>
    <w:rsid w:val="00186088"/>
    <w:rsid w:val="00186B91"/>
    <w:rsid w:val="00191D70"/>
    <w:rsid w:val="0019276F"/>
    <w:rsid w:val="001A33A8"/>
    <w:rsid w:val="001A47DE"/>
    <w:rsid w:val="001A70C0"/>
    <w:rsid w:val="001A7469"/>
    <w:rsid w:val="001B2AAF"/>
    <w:rsid w:val="001C0BD5"/>
    <w:rsid w:val="001C2722"/>
    <w:rsid w:val="001C32ED"/>
    <w:rsid w:val="001C3839"/>
    <w:rsid w:val="001C3F5C"/>
    <w:rsid w:val="001C5BDF"/>
    <w:rsid w:val="001D1DF0"/>
    <w:rsid w:val="001D4C46"/>
    <w:rsid w:val="001D6967"/>
    <w:rsid w:val="001F0C69"/>
    <w:rsid w:val="001F1843"/>
    <w:rsid w:val="001F1C07"/>
    <w:rsid w:val="001F475C"/>
    <w:rsid w:val="001F5B03"/>
    <w:rsid w:val="001F7FAC"/>
    <w:rsid w:val="00201DD1"/>
    <w:rsid w:val="0021281B"/>
    <w:rsid w:val="00245064"/>
    <w:rsid w:val="00246E9A"/>
    <w:rsid w:val="00252302"/>
    <w:rsid w:val="002542BB"/>
    <w:rsid w:val="00257E27"/>
    <w:rsid w:val="00260656"/>
    <w:rsid w:val="00267BC3"/>
    <w:rsid w:val="0027114A"/>
    <w:rsid w:val="0027614D"/>
    <w:rsid w:val="0028786F"/>
    <w:rsid w:val="0029335F"/>
    <w:rsid w:val="00293803"/>
    <w:rsid w:val="00295916"/>
    <w:rsid w:val="002A0B05"/>
    <w:rsid w:val="002B079C"/>
    <w:rsid w:val="002B4A71"/>
    <w:rsid w:val="002C429F"/>
    <w:rsid w:val="002C488A"/>
    <w:rsid w:val="002C590A"/>
    <w:rsid w:val="002D1995"/>
    <w:rsid w:val="002D6867"/>
    <w:rsid w:val="002E1714"/>
    <w:rsid w:val="002F13EA"/>
    <w:rsid w:val="002F5AD5"/>
    <w:rsid w:val="00300184"/>
    <w:rsid w:val="0030076D"/>
    <w:rsid w:val="00300EB6"/>
    <w:rsid w:val="0030556C"/>
    <w:rsid w:val="00305C57"/>
    <w:rsid w:val="00305E1C"/>
    <w:rsid w:val="00306DA9"/>
    <w:rsid w:val="00306DF3"/>
    <w:rsid w:val="00310DCF"/>
    <w:rsid w:val="0031126B"/>
    <w:rsid w:val="00311945"/>
    <w:rsid w:val="00313FBC"/>
    <w:rsid w:val="00317F52"/>
    <w:rsid w:val="00324ED6"/>
    <w:rsid w:val="0032784A"/>
    <w:rsid w:val="00327CBD"/>
    <w:rsid w:val="00331A01"/>
    <w:rsid w:val="00337A3C"/>
    <w:rsid w:val="00342A26"/>
    <w:rsid w:val="00342E09"/>
    <w:rsid w:val="00345839"/>
    <w:rsid w:val="003502AF"/>
    <w:rsid w:val="00352357"/>
    <w:rsid w:val="0035318D"/>
    <w:rsid w:val="00353C9F"/>
    <w:rsid w:val="00353DC8"/>
    <w:rsid w:val="0036162B"/>
    <w:rsid w:val="00362AC8"/>
    <w:rsid w:val="003679CD"/>
    <w:rsid w:val="00375A64"/>
    <w:rsid w:val="00376334"/>
    <w:rsid w:val="003820A4"/>
    <w:rsid w:val="003979A9"/>
    <w:rsid w:val="003A2203"/>
    <w:rsid w:val="003B1873"/>
    <w:rsid w:val="003B63B3"/>
    <w:rsid w:val="003B6F0F"/>
    <w:rsid w:val="003B7F88"/>
    <w:rsid w:val="003C03C7"/>
    <w:rsid w:val="003C1B1A"/>
    <w:rsid w:val="003C7E59"/>
    <w:rsid w:val="003D1278"/>
    <w:rsid w:val="003E13D9"/>
    <w:rsid w:val="003E5A24"/>
    <w:rsid w:val="003F0D1A"/>
    <w:rsid w:val="0040798B"/>
    <w:rsid w:val="00413F55"/>
    <w:rsid w:val="00415419"/>
    <w:rsid w:val="004260EB"/>
    <w:rsid w:val="00437A57"/>
    <w:rsid w:val="004441E0"/>
    <w:rsid w:val="004512BB"/>
    <w:rsid w:val="00453A4B"/>
    <w:rsid w:val="00457D05"/>
    <w:rsid w:val="00460B14"/>
    <w:rsid w:val="004668DC"/>
    <w:rsid w:val="0046694A"/>
    <w:rsid w:val="004718BD"/>
    <w:rsid w:val="00473825"/>
    <w:rsid w:val="00477245"/>
    <w:rsid w:val="00477CB2"/>
    <w:rsid w:val="0048069A"/>
    <w:rsid w:val="00483154"/>
    <w:rsid w:val="0048426D"/>
    <w:rsid w:val="004A0A30"/>
    <w:rsid w:val="004A11CE"/>
    <w:rsid w:val="004A28C1"/>
    <w:rsid w:val="004A3F9E"/>
    <w:rsid w:val="004A7E81"/>
    <w:rsid w:val="004C453B"/>
    <w:rsid w:val="004C53DF"/>
    <w:rsid w:val="004D4736"/>
    <w:rsid w:val="004D53F3"/>
    <w:rsid w:val="004D5E08"/>
    <w:rsid w:val="004D6919"/>
    <w:rsid w:val="004E468C"/>
    <w:rsid w:val="004F199F"/>
    <w:rsid w:val="004F23B3"/>
    <w:rsid w:val="004F62E4"/>
    <w:rsid w:val="00507B3F"/>
    <w:rsid w:val="00507BDE"/>
    <w:rsid w:val="00512866"/>
    <w:rsid w:val="0051433C"/>
    <w:rsid w:val="0052388C"/>
    <w:rsid w:val="005246C6"/>
    <w:rsid w:val="00533CC6"/>
    <w:rsid w:val="00536A04"/>
    <w:rsid w:val="00543BCB"/>
    <w:rsid w:val="005475ED"/>
    <w:rsid w:val="00550EC6"/>
    <w:rsid w:val="00551E09"/>
    <w:rsid w:val="00553C5C"/>
    <w:rsid w:val="00555097"/>
    <w:rsid w:val="00561D6E"/>
    <w:rsid w:val="0056752C"/>
    <w:rsid w:val="005723D5"/>
    <w:rsid w:val="005726FD"/>
    <w:rsid w:val="0057762F"/>
    <w:rsid w:val="00577DAE"/>
    <w:rsid w:val="00577E1F"/>
    <w:rsid w:val="00584922"/>
    <w:rsid w:val="00590A09"/>
    <w:rsid w:val="00591762"/>
    <w:rsid w:val="00595059"/>
    <w:rsid w:val="00596F7D"/>
    <w:rsid w:val="00597328"/>
    <w:rsid w:val="005A55F8"/>
    <w:rsid w:val="005B692A"/>
    <w:rsid w:val="005C01F9"/>
    <w:rsid w:val="005C08A6"/>
    <w:rsid w:val="005C7AAA"/>
    <w:rsid w:val="005D0B2F"/>
    <w:rsid w:val="005D6D5F"/>
    <w:rsid w:val="005F0723"/>
    <w:rsid w:val="005F6377"/>
    <w:rsid w:val="00606FDD"/>
    <w:rsid w:val="006124DC"/>
    <w:rsid w:val="006135DA"/>
    <w:rsid w:val="006161B1"/>
    <w:rsid w:val="00616E3F"/>
    <w:rsid w:val="00623B57"/>
    <w:rsid w:val="00637271"/>
    <w:rsid w:val="00637D23"/>
    <w:rsid w:val="0064794D"/>
    <w:rsid w:val="006507E4"/>
    <w:rsid w:val="00654B40"/>
    <w:rsid w:val="00663CDB"/>
    <w:rsid w:val="006659B5"/>
    <w:rsid w:val="006665E0"/>
    <w:rsid w:val="006668BE"/>
    <w:rsid w:val="00675615"/>
    <w:rsid w:val="00681737"/>
    <w:rsid w:val="006A0A7C"/>
    <w:rsid w:val="006A3537"/>
    <w:rsid w:val="006A698A"/>
    <w:rsid w:val="006B2315"/>
    <w:rsid w:val="006B6286"/>
    <w:rsid w:val="006C19DF"/>
    <w:rsid w:val="006C226A"/>
    <w:rsid w:val="006C41B3"/>
    <w:rsid w:val="006E03B5"/>
    <w:rsid w:val="006E1A04"/>
    <w:rsid w:val="006E3A45"/>
    <w:rsid w:val="006F08B9"/>
    <w:rsid w:val="006F2359"/>
    <w:rsid w:val="006F5CB3"/>
    <w:rsid w:val="007001FF"/>
    <w:rsid w:val="0070241A"/>
    <w:rsid w:val="00706924"/>
    <w:rsid w:val="0070709E"/>
    <w:rsid w:val="00710969"/>
    <w:rsid w:val="00710CE7"/>
    <w:rsid w:val="0071293A"/>
    <w:rsid w:val="00715E32"/>
    <w:rsid w:val="007178ED"/>
    <w:rsid w:val="00730D88"/>
    <w:rsid w:val="0073400C"/>
    <w:rsid w:val="00734294"/>
    <w:rsid w:val="0075184E"/>
    <w:rsid w:val="00752DBA"/>
    <w:rsid w:val="00753904"/>
    <w:rsid w:val="00755FE9"/>
    <w:rsid w:val="00756303"/>
    <w:rsid w:val="00763151"/>
    <w:rsid w:val="00764EDC"/>
    <w:rsid w:val="0076673E"/>
    <w:rsid w:val="0077204A"/>
    <w:rsid w:val="00772AEC"/>
    <w:rsid w:val="00782B59"/>
    <w:rsid w:val="00786686"/>
    <w:rsid w:val="00790492"/>
    <w:rsid w:val="007913FF"/>
    <w:rsid w:val="007917DB"/>
    <w:rsid w:val="00792552"/>
    <w:rsid w:val="007936ED"/>
    <w:rsid w:val="00796B3E"/>
    <w:rsid w:val="007A219F"/>
    <w:rsid w:val="007A394E"/>
    <w:rsid w:val="007B616B"/>
    <w:rsid w:val="007B6378"/>
    <w:rsid w:val="007C0CA0"/>
    <w:rsid w:val="007C52F8"/>
    <w:rsid w:val="007C5ADD"/>
    <w:rsid w:val="007D780B"/>
    <w:rsid w:val="007E5D7E"/>
    <w:rsid w:val="007F247E"/>
    <w:rsid w:val="008033FE"/>
    <w:rsid w:val="00810B52"/>
    <w:rsid w:val="00813FB6"/>
    <w:rsid w:val="00814656"/>
    <w:rsid w:val="00815AA8"/>
    <w:rsid w:val="00816560"/>
    <w:rsid w:val="008232B3"/>
    <w:rsid w:val="00823897"/>
    <w:rsid w:val="00823D0E"/>
    <w:rsid w:val="00826153"/>
    <w:rsid w:val="00827689"/>
    <w:rsid w:val="00827B53"/>
    <w:rsid w:val="00835CC8"/>
    <w:rsid w:val="00837523"/>
    <w:rsid w:val="0084149C"/>
    <w:rsid w:val="00842BA0"/>
    <w:rsid w:val="00843EAC"/>
    <w:rsid w:val="0084580F"/>
    <w:rsid w:val="00852E17"/>
    <w:rsid w:val="00855E7D"/>
    <w:rsid w:val="00857027"/>
    <w:rsid w:val="008578CB"/>
    <w:rsid w:val="00861E0C"/>
    <w:rsid w:val="008676C6"/>
    <w:rsid w:val="00870479"/>
    <w:rsid w:val="00875143"/>
    <w:rsid w:val="008826AC"/>
    <w:rsid w:val="008909FF"/>
    <w:rsid w:val="0089396B"/>
    <w:rsid w:val="00896B00"/>
    <w:rsid w:val="008A0DAD"/>
    <w:rsid w:val="008B11D2"/>
    <w:rsid w:val="008B1561"/>
    <w:rsid w:val="008B158D"/>
    <w:rsid w:val="008B496C"/>
    <w:rsid w:val="008B7712"/>
    <w:rsid w:val="008C1185"/>
    <w:rsid w:val="008C3D9E"/>
    <w:rsid w:val="008C6F58"/>
    <w:rsid w:val="008D211E"/>
    <w:rsid w:val="008D261B"/>
    <w:rsid w:val="008E306A"/>
    <w:rsid w:val="008E725D"/>
    <w:rsid w:val="008F28DC"/>
    <w:rsid w:val="00905D76"/>
    <w:rsid w:val="00906872"/>
    <w:rsid w:val="00910EFA"/>
    <w:rsid w:val="00914A3E"/>
    <w:rsid w:val="00914FA1"/>
    <w:rsid w:val="00915AA7"/>
    <w:rsid w:val="00920BA8"/>
    <w:rsid w:val="009238DC"/>
    <w:rsid w:val="00926112"/>
    <w:rsid w:val="00926F4F"/>
    <w:rsid w:val="00932CC0"/>
    <w:rsid w:val="00933AAC"/>
    <w:rsid w:val="0093702D"/>
    <w:rsid w:val="00942F64"/>
    <w:rsid w:val="00946C2D"/>
    <w:rsid w:val="00951C40"/>
    <w:rsid w:val="0095377F"/>
    <w:rsid w:val="00960962"/>
    <w:rsid w:val="00964ED7"/>
    <w:rsid w:val="00973A35"/>
    <w:rsid w:val="0097413D"/>
    <w:rsid w:val="00974BBB"/>
    <w:rsid w:val="0098301A"/>
    <w:rsid w:val="00984C04"/>
    <w:rsid w:val="009928EF"/>
    <w:rsid w:val="009A3365"/>
    <w:rsid w:val="009A420D"/>
    <w:rsid w:val="009A5EE4"/>
    <w:rsid w:val="009B08AB"/>
    <w:rsid w:val="009B5DAB"/>
    <w:rsid w:val="009B76BB"/>
    <w:rsid w:val="009D0458"/>
    <w:rsid w:val="009D2B81"/>
    <w:rsid w:val="009E3D4F"/>
    <w:rsid w:val="009F21B7"/>
    <w:rsid w:val="009F4310"/>
    <w:rsid w:val="00A0007A"/>
    <w:rsid w:val="00A0186E"/>
    <w:rsid w:val="00A131D1"/>
    <w:rsid w:val="00A20754"/>
    <w:rsid w:val="00A22996"/>
    <w:rsid w:val="00A3220C"/>
    <w:rsid w:val="00A3478F"/>
    <w:rsid w:val="00A36952"/>
    <w:rsid w:val="00A37236"/>
    <w:rsid w:val="00A402BA"/>
    <w:rsid w:val="00A41802"/>
    <w:rsid w:val="00A4429C"/>
    <w:rsid w:val="00A560E8"/>
    <w:rsid w:val="00A57C4A"/>
    <w:rsid w:val="00A67671"/>
    <w:rsid w:val="00A70BE6"/>
    <w:rsid w:val="00A70FEC"/>
    <w:rsid w:val="00A85643"/>
    <w:rsid w:val="00A8628F"/>
    <w:rsid w:val="00A8692D"/>
    <w:rsid w:val="00A929BA"/>
    <w:rsid w:val="00A946A4"/>
    <w:rsid w:val="00A96FDC"/>
    <w:rsid w:val="00AA3521"/>
    <w:rsid w:val="00AB6FE6"/>
    <w:rsid w:val="00AC2E34"/>
    <w:rsid w:val="00AD7056"/>
    <w:rsid w:val="00AD7C33"/>
    <w:rsid w:val="00AE3DE0"/>
    <w:rsid w:val="00AE56AC"/>
    <w:rsid w:val="00AE666E"/>
    <w:rsid w:val="00AE7BE1"/>
    <w:rsid w:val="00AF39B7"/>
    <w:rsid w:val="00AF445B"/>
    <w:rsid w:val="00B034EA"/>
    <w:rsid w:val="00B07AF6"/>
    <w:rsid w:val="00B1443C"/>
    <w:rsid w:val="00B1562A"/>
    <w:rsid w:val="00B167E3"/>
    <w:rsid w:val="00B171EF"/>
    <w:rsid w:val="00B253EF"/>
    <w:rsid w:val="00B27D9C"/>
    <w:rsid w:val="00B31D5C"/>
    <w:rsid w:val="00B3457F"/>
    <w:rsid w:val="00B35072"/>
    <w:rsid w:val="00B35825"/>
    <w:rsid w:val="00B40205"/>
    <w:rsid w:val="00B44852"/>
    <w:rsid w:val="00B50657"/>
    <w:rsid w:val="00B6070F"/>
    <w:rsid w:val="00B70B49"/>
    <w:rsid w:val="00B77F3E"/>
    <w:rsid w:val="00B83378"/>
    <w:rsid w:val="00B86174"/>
    <w:rsid w:val="00B94BF2"/>
    <w:rsid w:val="00BA18E3"/>
    <w:rsid w:val="00BA2CFA"/>
    <w:rsid w:val="00BB7874"/>
    <w:rsid w:val="00BC0783"/>
    <w:rsid w:val="00BD1B13"/>
    <w:rsid w:val="00BD376C"/>
    <w:rsid w:val="00BE1A76"/>
    <w:rsid w:val="00BE28C8"/>
    <w:rsid w:val="00BE5CB7"/>
    <w:rsid w:val="00BE5D68"/>
    <w:rsid w:val="00BF1B78"/>
    <w:rsid w:val="00BF6137"/>
    <w:rsid w:val="00BF6D27"/>
    <w:rsid w:val="00C01EDE"/>
    <w:rsid w:val="00C02C93"/>
    <w:rsid w:val="00C242F1"/>
    <w:rsid w:val="00C26F00"/>
    <w:rsid w:val="00C44569"/>
    <w:rsid w:val="00C45022"/>
    <w:rsid w:val="00C45522"/>
    <w:rsid w:val="00C45FEC"/>
    <w:rsid w:val="00C528F8"/>
    <w:rsid w:val="00C54A9B"/>
    <w:rsid w:val="00C55BFE"/>
    <w:rsid w:val="00C5677B"/>
    <w:rsid w:val="00C6100A"/>
    <w:rsid w:val="00C65BB8"/>
    <w:rsid w:val="00C711DD"/>
    <w:rsid w:val="00C9049C"/>
    <w:rsid w:val="00C91633"/>
    <w:rsid w:val="00C92B18"/>
    <w:rsid w:val="00CA180C"/>
    <w:rsid w:val="00CA2E1A"/>
    <w:rsid w:val="00CA7E8B"/>
    <w:rsid w:val="00CB0B00"/>
    <w:rsid w:val="00CB51EC"/>
    <w:rsid w:val="00CD38C1"/>
    <w:rsid w:val="00CD3A40"/>
    <w:rsid w:val="00CD5F9B"/>
    <w:rsid w:val="00CE34C0"/>
    <w:rsid w:val="00CE44EE"/>
    <w:rsid w:val="00CE5D6B"/>
    <w:rsid w:val="00CF1971"/>
    <w:rsid w:val="00CF40ED"/>
    <w:rsid w:val="00D17FAA"/>
    <w:rsid w:val="00D207D9"/>
    <w:rsid w:val="00D228F6"/>
    <w:rsid w:val="00D360C2"/>
    <w:rsid w:val="00D36340"/>
    <w:rsid w:val="00D41FCD"/>
    <w:rsid w:val="00D46077"/>
    <w:rsid w:val="00D53792"/>
    <w:rsid w:val="00D564A0"/>
    <w:rsid w:val="00D63D31"/>
    <w:rsid w:val="00D7098C"/>
    <w:rsid w:val="00D7368F"/>
    <w:rsid w:val="00D750C5"/>
    <w:rsid w:val="00D81F83"/>
    <w:rsid w:val="00D85E72"/>
    <w:rsid w:val="00D92AB7"/>
    <w:rsid w:val="00D95F0A"/>
    <w:rsid w:val="00D96FDF"/>
    <w:rsid w:val="00DA038D"/>
    <w:rsid w:val="00DA493E"/>
    <w:rsid w:val="00DB03B2"/>
    <w:rsid w:val="00DB15BA"/>
    <w:rsid w:val="00DB3E2E"/>
    <w:rsid w:val="00DB68B7"/>
    <w:rsid w:val="00DB730C"/>
    <w:rsid w:val="00DC2F76"/>
    <w:rsid w:val="00DC5817"/>
    <w:rsid w:val="00DD4935"/>
    <w:rsid w:val="00DE10B7"/>
    <w:rsid w:val="00DE6A07"/>
    <w:rsid w:val="00DF2D23"/>
    <w:rsid w:val="00DF4028"/>
    <w:rsid w:val="00DF406F"/>
    <w:rsid w:val="00DF7FCE"/>
    <w:rsid w:val="00E007CF"/>
    <w:rsid w:val="00E00FE5"/>
    <w:rsid w:val="00E02038"/>
    <w:rsid w:val="00E0592E"/>
    <w:rsid w:val="00E078DC"/>
    <w:rsid w:val="00E07EDA"/>
    <w:rsid w:val="00E10BA6"/>
    <w:rsid w:val="00E11BB0"/>
    <w:rsid w:val="00E13E0C"/>
    <w:rsid w:val="00E36A93"/>
    <w:rsid w:val="00E37B45"/>
    <w:rsid w:val="00E4038E"/>
    <w:rsid w:val="00E42EAE"/>
    <w:rsid w:val="00E52735"/>
    <w:rsid w:val="00E55AEF"/>
    <w:rsid w:val="00E56807"/>
    <w:rsid w:val="00E61499"/>
    <w:rsid w:val="00E62377"/>
    <w:rsid w:val="00E63431"/>
    <w:rsid w:val="00E634C9"/>
    <w:rsid w:val="00E6397A"/>
    <w:rsid w:val="00E759CC"/>
    <w:rsid w:val="00E7666A"/>
    <w:rsid w:val="00E77F9E"/>
    <w:rsid w:val="00E80A01"/>
    <w:rsid w:val="00E9169B"/>
    <w:rsid w:val="00E935DF"/>
    <w:rsid w:val="00E961B0"/>
    <w:rsid w:val="00EA72A5"/>
    <w:rsid w:val="00EB0F4D"/>
    <w:rsid w:val="00EC7E8F"/>
    <w:rsid w:val="00ED1D81"/>
    <w:rsid w:val="00ED48E7"/>
    <w:rsid w:val="00EE0D11"/>
    <w:rsid w:val="00EE2C76"/>
    <w:rsid w:val="00EE4F07"/>
    <w:rsid w:val="00EE6679"/>
    <w:rsid w:val="00EE6E67"/>
    <w:rsid w:val="00EE71E1"/>
    <w:rsid w:val="00EE75DF"/>
    <w:rsid w:val="00EE792B"/>
    <w:rsid w:val="00EE7A28"/>
    <w:rsid w:val="00EF26DD"/>
    <w:rsid w:val="00EF6B48"/>
    <w:rsid w:val="00EF6EF8"/>
    <w:rsid w:val="00EF7F5D"/>
    <w:rsid w:val="00F04B59"/>
    <w:rsid w:val="00F12EBF"/>
    <w:rsid w:val="00F142C2"/>
    <w:rsid w:val="00F159E8"/>
    <w:rsid w:val="00F2110A"/>
    <w:rsid w:val="00F22EB9"/>
    <w:rsid w:val="00F2315D"/>
    <w:rsid w:val="00F24DBA"/>
    <w:rsid w:val="00F300C4"/>
    <w:rsid w:val="00F3205F"/>
    <w:rsid w:val="00F35E48"/>
    <w:rsid w:val="00F36993"/>
    <w:rsid w:val="00F37FD8"/>
    <w:rsid w:val="00F42688"/>
    <w:rsid w:val="00F47FCA"/>
    <w:rsid w:val="00F52665"/>
    <w:rsid w:val="00F5527C"/>
    <w:rsid w:val="00F61115"/>
    <w:rsid w:val="00F614CB"/>
    <w:rsid w:val="00F70C95"/>
    <w:rsid w:val="00F75F2F"/>
    <w:rsid w:val="00F811D4"/>
    <w:rsid w:val="00F836F0"/>
    <w:rsid w:val="00F854C4"/>
    <w:rsid w:val="00F86B62"/>
    <w:rsid w:val="00F87329"/>
    <w:rsid w:val="00F9210A"/>
    <w:rsid w:val="00F93239"/>
    <w:rsid w:val="00F9782D"/>
    <w:rsid w:val="00FA6AFD"/>
    <w:rsid w:val="00FB0E4F"/>
    <w:rsid w:val="00FB4733"/>
    <w:rsid w:val="00FB4DFA"/>
    <w:rsid w:val="00FB65DB"/>
    <w:rsid w:val="00FC11E4"/>
    <w:rsid w:val="00FC56F5"/>
    <w:rsid w:val="00FC6E92"/>
    <w:rsid w:val="00FD7801"/>
    <w:rsid w:val="00FE10A2"/>
    <w:rsid w:val="00FE4D11"/>
    <w:rsid w:val="00FE629A"/>
    <w:rsid w:val="00F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30F496"/>
  <w15:chartTrackingRefBased/>
  <w15:docId w15:val="{81FF2798-05EB-4CC4-985C-910F9EAD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D70"/>
    <w:pPr>
      <w:suppressAutoHyphens/>
    </w:pPr>
    <w:rPr>
      <w:sz w:val="24"/>
      <w:szCs w:val="24"/>
      <w:lang w:eastAsia="ar-SA"/>
    </w:rPr>
  </w:style>
  <w:style w:type="paragraph" w:styleId="Ttulo1">
    <w:name w:val="heading 1"/>
    <w:aliases w:val="Capítulo FATEC"/>
    <w:basedOn w:val="Normal"/>
    <w:next w:val="Normal"/>
    <w:link w:val="Ttulo1Char"/>
    <w:autoRedefine/>
    <w:qFormat/>
    <w:rsid w:val="001B2AAF"/>
    <w:pPr>
      <w:keepNext/>
      <w:widowControl w:val="0"/>
      <w:numPr>
        <w:numId w:val="3"/>
      </w:numPr>
      <w:autoSpaceDE w:val="0"/>
      <w:outlineLvl w:val="0"/>
    </w:pPr>
    <w:rPr>
      <w:rFonts w:ascii="Arial" w:eastAsia="Arial Unicode MS" w:hAnsi="Arial" w:cs="Arial"/>
      <w:b/>
      <w:bCs/>
      <w:caps/>
      <w:noProof/>
      <w:sz w:val="28"/>
      <w:szCs w:val="2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114A"/>
    <w:pPr>
      <w:keepNext/>
      <w:keepLines/>
      <w:suppressAutoHyphens w:val="0"/>
      <w:spacing w:before="40" w:line="259" w:lineRule="auto"/>
      <w:outlineLvl w:val="1"/>
    </w:pPr>
    <w:rPr>
      <w:rFonts w:ascii="Arial" w:eastAsiaTheme="majorEastAsia" w:hAnsi="Arial" w:cstheme="majorBidi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8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F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rsid w:val="00AD7056"/>
    <w:pPr>
      <w:keepNext/>
      <w:numPr>
        <w:ilvl w:val="4"/>
        <w:numId w:val="1"/>
      </w:numPr>
      <w:autoSpaceDE w:val="0"/>
      <w:jc w:val="both"/>
      <w:outlineLvl w:val="4"/>
    </w:pPr>
    <w:rPr>
      <w:b/>
      <w:bCs/>
      <w:szCs w:val="23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E4F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5A55F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semiHidden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FiguraFATEC">
    <w:name w:val="Figura FATEC"/>
    <w:basedOn w:val="Normal"/>
    <w:qFormat/>
    <w:rsid w:val="00827689"/>
    <w:pPr>
      <w:framePr w:wrap="notBeside" w:vAnchor="text" w:hAnchor="page" w:xAlign="center" w:y="1"/>
      <w:jc w:val="center"/>
    </w:pPr>
    <w:rPr>
      <w:rFonts w:ascii="Arial" w:hAnsi="Arial" w:cs="Arial"/>
      <w:noProof/>
      <w:lang w:eastAsia="pt-BR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NormalWeb">
    <w:name w:val="Normal (Web)"/>
    <w:basedOn w:val="Normal"/>
    <w:semiHidden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TextoFATEC">
    <w:name w:val="Texto FATEC"/>
    <w:basedOn w:val="Normal"/>
    <w:autoRedefine/>
    <w:qFormat/>
    <w:rsid w:val="001F1C07"/>
    <w:pPr>
      <w:spacing w:line="360" w:lineRule="auto"/>
      <w:ind w:firstLine="709"/>
      <w:jc w:val="both"/>
    </w:pPr>
    <w:rPr>
      <w:rFonts w:ascii="Arial" w:hAnsi="Arial" w:cs="Arial"/>
      <w:b/>
    </w:rPr>
  </w:style>
  <w:style w:type="paragraph" w:styleId="Corpodetexto">
    <w:name w:val="Body Text"/>
    <w:basedOn w:val="Normal"/>
    <w:semiHidden/>
    <w:pPr>
      <w:jc w:val="center"/>
    </w:pPr>
    <w:rPr>
      <w:b/>
      <w:bCs/>
      <w:color w:val="0000FF"/>
    </w:rPr>
  </w:style>
  <w:style w:type="paragraph" w:customStyle="1" w:styleId="Subcaptulo1FATEC">
    <w:name w:val="Subcapítulo1 FATEC"/>
    <w:basedOn w:val="Ttulo2"/>
    <w:autoRedefine/>
    <w:qFormat/>
    <w:rsid w:val="004668DC"/>
    <w:pPr>
      <w:numPr>
        <w:ilvl w:val="1"/>
        <w:numId w:val="2"/>
      </w:numPr>
      <w:spacing w:before="120" w:after="120" w:line="240" w:lineRule="auto"/>
    </w:pPr>
    <w:rPr>
      <w:rFonts w:cs="Arial"/>
      <w:b/>
      <w:bCs/>
      <w:caps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B44852"/>
    <w:pPr>
      <w:tabs>
        <w:tab w:val="center" w:pos="4419"/>
        <w:tab w:val="right" w:pos="8838"/>
      </w:tabs>
      <w:suppressAutoHyphens w:val="0"/>
      <w:jc w:val="center"/>
    </w:pPr>
    <w:rPr>
      <w:rFonts w:ascii="Verdana" w:hAnsi="Verdana"/>
      <w:sz w:val="19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B44852"/>
    <w:rPr>
      <w:rFonts w:ascii="Verdana" w:hAnsi="Verdana"/>
      <w:sz w:val="19"/>
    </w:rPr>
  </w:style>
  <w:style w:type="character" w:customStyle="1" w:styleId="Ttulo1Char">
    <w:name w:val="Título 1 Char"/>
    <w:aliases w:val="Capítulo FATEC Char"/>
    <w:basedOn w:val="Fontepargpadro"/>
    <w:link w:val="Ttulo1"/>
    <w:rsid w:val="001B2AAF"/>
    <w:rPr>
      <w:rFonts w:ascii="Arial" w:eastAsia="Arial Unicode MS" w:hAnsi="Arial" w:cs="Arial"/>
      <w:b/>
      <w:bCs/>
      <w:caps/>
      <w:noProof/>
      <w:sz w:val="28"/>
      <w:szCs w:val="28"/>
    </w:rPr>
  </w:style>
  <w:style w:type="character" w:customStyle="1" w:styleId="Ttulo5Char">
    <w:name w:val="Título 5 Char"/>
    <w:basedOn w:val="Fontepargpadro"/>
    <w:link w:val="Ttulo5"/>
    <w:rsid w:val="00AD7056"/>
    <w:rPr>
      <w:b/>
      <w:bCs/>
      <w:sz w:val="24"/>
      <w:szCs w:val="23"/>
      <w:lang w:eastAsia="ar-SA"/>
    </w:rPr>
  </w:style>
  <w:style w:type="paragraph" w:customStyle="1" w:styleId="ndice">
    <w:name w:val="Índice"/>
    <w:basedOn w:val="Normal"/>
    <w:rsid w:val="00AD7056"/>
    <w:pPr>
      <w:suppressLineNumbers/>
    </w:pPr>
    <w:rPr>
      <w:rFonts w:cs="Tahoma"/>
    </w:rPr>
  </w:style>
  <w:style w:type="paragraph" w:styleId="Subttulo">
    <w:name w:val="Subtitle"/>
    <w:basedOn w:val="Normal"/>
    <w:next w:val="Corpodetexto"/>
    <w:link w:val="SubttuloChar"/>
    <w:qFormat/>
    <w:rsid w:val="00AD7056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AD7056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16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16B"/>
    <w:rPr>
      <w:rFonts w:ascii="Segoe UI" w:hAnsi="Segoe UI" w:cs="Segoe UI"/>
      <w:sz w:val="18"/>
      <w:szCs w:val="18"/>
      <w:lang w:eastAsia="ar-SA"/>
    </w:rPr>
  </w:style>
  <w:style w:type="table" w:styleId="Tabelacomgrade">
    <w:name w:val="Table Grid"/>
    <w:basedOn w:val="Tabelanormal"/>
    <w:uiPriority w:val="39"/>
    <w:rsid w:val="009D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semiHidden/>
    <w:rsid w:val="00755FE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EC7E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7E8F"/>
    <w:rPr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034E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034EA"/>
    <w:rPr>
      <w:sz w:val="24"/>
      <w:szCs w:val="24"/>
      <w:lang w:eastAsia="ar-SA"/>
    </w:rPr>
  </w:style>
  <w:style w:type="paragraph" w:customStyle="1" w:styleId="Subcaptulo2FATEC">
    <w:name w:val="Subcapítulo2 FATEC"/>
    <w:basedOn w:val="Ttulo2"/>
    <w:autoRedefine/>
    <w:qFormat/>
    <w:rsid w:val="00311945"/>
    <w:pPr>
      <w:numPr>
        <w:ilvl w:val="2"/>
        <w:numId w:val="2"/>
      </w:numPr>
      <w:spacing w:before="120" w:after="120" w:line="240" w:lineRule="auto"/>
    </w:pPr>
    <w:rPr>
      <w:rFonts w:cs="Arial"/>
      <w:b/>
      <w:bCs/>
      <w:sz w:val="24"/>
      <w:szCs w:val="24"/>
    </w:rPr>
  </w:style>
  <w:style w:type="paragraph" w:customStyle="1" w:styleId="LegendaFATEC">
    <w:name w:val="Legenda FATEC"/>
    <w:basedOn w:val="Normal"/>
    <w:qFormat/>
    <w:rsid w:val="00D564A0"/>
    <w:pPr>
      <w:jc w:val="center"/>
    </w:pPr>
    <w:rPr>
      <w:rFonts w:ascii="Arial" w:hAnsi="Arial" w:cs="Arial"/>
    </w:rPr>
  </w:style>
  <w:style w:type="paragraph" w:customStyle="1" w:styleId="Ttulo1FATEC">
    <w:name w:val="Título1 FATEC"/>
    <w:basedOn w:val="Ttulo1"/>
    <w:qFormat/>
    <w:rsid w:val="00327CBD"/>
  </w:style>
  <w:style w:type="paragraph" w:styleId="Sumrio1">
    <w:name w:val="toc 1"/>
    <w:aliases w:val="Sumário FATEC"/>
    <w:basedOn w:val="Normal"/>
    <w:next w:val="Normal"/>
    <w:autoRedefine/>
    <w:uiPriority w:val="39"/>
    <w:rsid w:val="004668DC"/>
    <w:pPr>
      <w:tabs>
        <w:tab w:val="left" w:pos="709"/>
        <w:tab w:val="right" w:leader="dot" w:pos="9062"/>
      </w:tabs>
    </w:pPr>
    <w:rPr>
      <w:rFonts w:ascii="Arial" w:hAnsi="Arial"/>
      <w:bCs/>
      <w:caps/>
      <w:sz w:val="28"/>
    </w:rPr>
  </w:style>
  <w:style w:type="paragraph" w:styleId="Legenda">
    <w:name w:val="caption"/>
    <w:basedOn w:val="Normal"/>
    <w:next w:val="Normal"/>
    <w:uiPriority w:val="35"/>
    <w:unhideWhenUsed/>
    <w:qFormat/>
    <w:rsid w:val="00E935DF"/>
    <w:pPr>
      <w:spacing w:after="200"/>
    </w:pPr>
    <w:rPr>
      <w:i/>
      <w:iCs/>
      <w:color w:val="44546A" w:themeColor="text2"/>
      <w:sz w:val="18"/>
      <w:szCs w:val="18"/>
    </w:rPr>
  </w:style>
  <w:style w:type="character" w:styleId="Nmerodepgina">
    <w:name w:val="page number"/>
    <w:basedOn w:val="Fontepargpadro"/>
    <w:semiHidden/>
    <w:rsid w:val="00B034EA"/>
  </w:style>
  <w:style w:type="paragraph" w:customStyle="1" w:styleId="DecimalAligned">
    <w:name w:val="Decimal Aligned"/>
    <w:basedOn w:val="Normal"/>
    <w:uiPriority w:val="40"/>
    <w:rsid w:val="0095377F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95377F"/>
    <w:pPr>
      <w:suppressAutoHyphens w:val="0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95377F"/>
    <w:rPr>
      <w:rFonts w:asciiTheme="minorHAnsi" w:eastAsiaTheme="minorEastAsia" w:hAnsi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311945"/>
    <w:pPr>
      <w:tabs>
        <w:tab w:val="left" w:pos="709"/>
        <w:tab w:val="right" w:leader="dot" w:pos="9062"/>
      </w:tabs>
      <w:spacing w:before="120" w:after="120"/>
      <w:ind w:left="709" w:hanging="709"/>
    </w:pPr>
    <w:rPr>
      <w:rFonts w:ascii="Arial" w:hAnsi="Arial"/>
    </w:rPr>
  </w:style>
  <w:style w:type="table" w:styleId="SombreamentoMdio2-nfase5">
    <w:name w:val="Medium Shading 2 Accent 5"/>
    <w:basedOn w:val="Tabelanormal"/>
    <w:uiPriority w:val="64"/>
    <w:rsid w:val="0095377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PargrafodaLista">
    <w:name w:val="List Paragraph"/>
    <w:basedOn w:val="Normal"/>
    <w:uiPriority w:val="34"/>
    <w:qFormat/>
    <w:rsid w:val="00F2110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C52F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C52F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C52F8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C52F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C52F8"/>
    <w:rPr>
      <w:b/>
      <w:bCs/>
      <w:lang w:eastAsia="ar-SA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842BA0"/>
    <w:rPr>
      <w:rFonts w:ascii="Arial" w:hAnsi="Arial"/>
    </w:rPr>
  </w:style>
  <w:style w:type="paragraph" w:customStyle="1" w:styleId="CitaoDiretaFATEC">
    <w:name w:val="Citação Direta FATEC"/>
    <w:basedOn w:val="Normal"/>
    <w:qFormat/>
    <w:rsid w:val="00CE5D6B"/>
    <w:pPr>
      <w:ind w:left="2268"/>
      <w:jc w:val="both"/>
    </w:pPr>
    <w:rPr>
      <w:rFonts w:ascii="Arial" w:hAnsi="Arial" w:cs="Arial"/>
      <w:bCs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EE4F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customStyle="1" w:styleId="Ttulo7Char">
    <w:name w:val="Título 7 Char"/>
    <w:basedOn w:val="Fontepargpadro"/>
    <w:link w:val="Ttulo7"/>
    <w:uiPriority w:val="9"/>
    <w:rsid w:val="005A55F8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ar-SA"/>
    </w:rPr>
  </w:style>
  <w:style w:type="paragraph" w:customStyle="1" w:styleId="FonteFigTabQuadroFATEC">
    <w:name w:val="Fonte FigTabQuadro FATEC"/>
    <w:basedOn w:val="Normal"/>
    <w:qFormat/>
    <w:rsid w:val="001547FE"/>
    <w:pPr>
      <w:jc w:val="center"/>
    </w:pPr>
    <w:rPr>
      <w:rFonts w:ascii="Arial" w:hAnsi="Arial" w:cs="Arial"/>
      <w:sz w:val="20"/>
      <w:szCs w:val="20"/>
    </w:rPr>
  </w:style>
  <w:style w:type="paragraph" w:customStyle="1" w:styleId="RefernciasBibliogrficasFATEC">
    <w:name w:val="Referências Bibliográficas FATEC"/>
    <w:basedOn w:val="Normal"/>
    <w:qFormat/>
    <w:rsid w:val="00536A04"/>
    <w:pPr>
      <w:shd w:val="clear" w:color="auto" w:fill="FFFFFF"/>
      <w:textAlignment w:val="baseline"/>
    </w:pPr>
    <w:rPr>
      <w:rFonts w:ascii="Arial" w:hAnsi="Arial" w:cs="Arial"/>
      <w:color w:val="000000"/>
      <w:bdr w:val="none" w:sz="0" w:space="0" w:color="auto" w:frame="1"/>
    </w:rPr>
  </w:style>
  <w:style w:type="paragraph" w:customStyle="1" w:styleId="CEETPS-CapaFATEC">
    <w:name w:val="CEETPS-Capa FATEC"/>
    <w:basedOn w:val="InstituioCursoFATEC"/>
    <w:autoRedefine/>
    <w:qFormat/>
    <w:rsid w:val="009F4310"/>
    <w:rPr>
      <w:spacing w:val="-24"/>
      <w:sz w:val="38"/>
    </w:rPr>
  </w:style>
  <w:style w:type="character" w:customStyle="1" w:styleId="Ttulo2Char">
    <w:name w:val="Título 2 Char"/>
    <w:basedOn w:val="Fontepargpadro"/>
    <w:link w:val="Ttulo2"/>
    <w:uiPriority w:val="9"/>
    <w:rsid w:val="0027114A"/>
    <w:rPr>
      <w:rFonts w:ascii="Arial" w:eastAsiaTheme="majorEastAsia" w:hAnsi="Arial" w:cstheme="majorBidi"/>
      <w:sz w:val="26"/>
      <w:szCs w:val="26"/>
      <w:lang w:eastAsia="en-US"/>
    </w:rPr>
  </w:style>
  <w:style w:type="paragraph" w:customStyle="1" w:styleId="InstituioCursoFATEC">
    <w:name w:val="Instituição/Curso FATEC"/>
    <w:basedOn w:val="Normal"/>
    <w:qFormat/>
    <w:rsid w:val="006665E0"/>
    <w:pPr>
      <w:jc w:val="center"/>
    </w:pPr>
    <w:rPr>
      <w:rFonts w:ascii="Arial" w:hAnsi="Arial" w:cs="Arial"/>
      <w:b/>
      <w:smallCaps/>
      <w:sz w:val="28"/>
      <w:szCs w:val="28"/>
    </w:rPr>
  </w:style>
  <w:style w:type="paragraph" w:customStyle="1" w:styleId="NomeAlunoFATEC">
    <w:name w:val="Nome/Aluno FATEC"/>
    <w:basedOn w:val="Normal"/>
    <w:qFormat/>
    <w:rsid w:val="006665E0"/>
    <w:pPr>
      <w:jc w:val="center"/>
    </w:pPr>
    <w:rPr>
      <w:rFonts w:ascii="Arial" w:hAnsi="Arial" w:cs="Arial"/>
      <w:b/>
    </w:rPr>
  </w:style>
  <w:style w:type="paragraph" w:customStyle="1" w:styleId="TtuloElemPr-TextuaisFATEC">
    <w:name w:val="Título/Elem Pré-Textuais  FATEC"/>
    <w:basedOn w:val="Normal"/>
    <w:qFormat/>
    <w:rsid w:val="006665E0"/>
    <w:pPr>
      <w:jc w:val="center"/>
    </w:pPr>
    <w:rPr>
      <w:rFonts w:ascii="Arial" w:hAnsi="Arial" w:cs="Arial"/>
      <w:b/>
      <w:sz w:val="28"/>
      <w:szCs w:val="28"/>
    </w:rPr>
  </w:style>
  <w:style w:type="paragraph" w:customStyle="1" w:styleId="NotaExplicativaFATEC">
    <w:name w:val="NotaExplicativa FATEC"/>
    <w:basedOn w:val="Normal"/>
    <w:qFormat/>
    <w:rsid w:val="006665E0"/>
    <w:pPr>
      <w:ind w:left="4536"/>
      <w:jc w:val="both"/>
    </w:pPr>
    <w:rPr>
      <w:rFonts w:ascii="Arial" w:hAnsi="Arial" w:cs="Arial"/>
      <w:sz w:val="20"/>
      <w:szCs w:val="20"/>
    </w:rPr>
  </w:style>
  <w:style w:type="paragraph" w:customStyle="1" w:styleId="LocalAnoFATEC">
    <w:name w:val="Local/Ano FATEC"/>
    <w:basedOn w:val="Normal"/>
    <w:qFormat/>
    <w:rsid w:val="00E634C9"/>
    <w:pPr>
      <w:jc w:val="center"/>
    </w:pPr>
    <w:rPr>
      <w:rFonts w:ascii="Arial" w:hAnsi="Arial" w:cs="Arial"/>
      <w:b/>
    </w:rPr>
  </w:style>
  <w:style w:type="paragraph" w:customStyle="1" w:styleId="TtuloSubFolhaAprovaoFATEC">
    <w:name w:val="Título/Sub/FolhaAprovação FATEC"/>
    <w:basedOn w:val="Normal"/>
    <w:qFormat/>
    <w:rsid w:val="00BB7874"/>
    <w:pPr>
      <w:spacing w:line="360" w:lineRule="auto"/>
      <w:jc w:val="center"/>
    </w:pPr>
    <w:rPr>
      <w:rFonts w:ascii="Arial" w:hAnsi="Arial" w:cs="Arial"/>
      <w:b/>
      <w:caps/>
    </w:rPr>
  </w:style>
  <w:style w:type="paragraph" w:customStyle="1" w:styleId="AssinaturaAprovaoFATEC">
    <w:name w:val="AssinaturaAprovação FATEC"/>
    <w:basedOn w:val="Corpodetexto"/>
    <w:qFormat/>
    <w:rsid w:val="00815AA8"/>
    <w:pPr>
      <w:spacing w:before="120"/>
    </w:pPr>
    <w:rPr>
      <w:rFonts w:ascii="Arial" w:hAnsi="Arial"/>
      <w:b w:val="0"/>
      <w:noProof/>
      <w:color w:val="auto"/>
      <w:lang w:eastAsia="pt-BR"/>
    </w:rPr>
  </w:style>
  <w:style w:type="paragraph" w:customStyle="1" w:styleId="DataAprovaoFATEC">
    <w:name w:val="DataAprovação FATEC"/>
    <w:basedOn w:val="Normal"/>
    <w:link w:val="DataAprovaoFATECChar"/>
    <w:qFormat/>
    <w:rsid w:val="00AF445B"/>
    <w:pPr>
      <w:ind w:left="4536"/>
    </w:pPr>
    <w:rPr>
      <w:rFonts w:ascii="Arial" w:hAnsi="Arial" w:cs="Arial"/>
    </w:rPr>
  </w:style>
  <w:style w:type="character" w:customStyle="1" w:styleId="DataAprovaoFATECChar">
    <w:name w:val="DataAprovação FATEC Char"/>
    <w:basedOn w:val="Fontepargpadro"/>
    <w:link w:val="DataAprovaoFATEC"/>
    <w:rsid w:val="00AF445B"/>
    <w:rPr>
      <w:rFonts w:ascii="Arial" w:hAnsi="Arial" w:cs="Arial"/>
      <w:sz w:val="24"/>
      <w:szCs w:val="24"/>
      <w:lang w:eastAsia="ar-SA"/>
    </w:rPr>
  </w:style>
  <w:style w:type="paragraph" w:customStyle="1" w:styleId="AutoresOrientadorFATEC">
    <w:name w:val="Autores/Orientador FATEC"/>
    <w:basedOn w:val="Normal"/>
    <w:qFormat/>
    <w:rsid w:val="00782B59"/>
    <w:pPr>
      <w:jc w:val="center"/>
    </w:pPr>
    <w:rPr>
      <w:rFonts w:ascii="Arial" w:hAnsi="Arial" w:cs="Arial"/>
    </w:rPr>
  </w:style>
  <w:style w:type="paragraph" w:customStyle="1" w:styleId="Ttulo-RESUMOABSTREFAPEND">
    <w:name w:val="Título-RESUMO/ABST/REF/APEND"/>
    <w:basedOn w:val="Ttulo1"/>
    <w:autoRedefine/>
    <w:qFormat/>
    <w:rsid w:val="00B83378"/>
    <w:pPr>
      <w:numPr>
        <w:numId w:val="0"/>
      </w:numPr>
    </w:pPr>
  </w:style>
  <w:style w:type="paragraph" w:customStyle="1" w:styleId="IdentificaoInstituioFATEC">
    <w:name w:val="Identificação/Instituição FATEC"/>
    <w:basedOn w:val="Normal"/>
    <w:next w:val="Ttulo-RESUMOABSTREFAPEND"/>
    <w:qFormat/>
    <w:rsid w:val="00201DD1"/>
    <w:pPr>
      <w:jc w:val="center"/>
    </w:pPr>
    <w:rPr>
      <w:rFonts w:ascii="Arial" w:hAnsi="Arial" w:cs="Arial"/>
    </w:rPr>
  </w:style>
  <w:style w:type="paragraph" w:customStyle="1" w:styleId="ResumoAbstractPalavras-chaveFATEC">
    <w:name w:val="Resumo/Abstract/Palavras-chave FATEC"/>
    <w:basedOn w:val="NormalWeb"/>
    <w:next w:val="Ttulo-RESUMOABSTREFAPEND"/>
    <w:qFormat/>
    <w:rsid w:val="00EE7A28"/>
    <w:pPr>
      <w:spacing w:before="0" w:beforeAutospacing="0" w:after="0" w:afterAutospacing="0"/>
      <w:jc w:val="both"/>
    </w:pPr>
    <w:rPr>
      <w:rFonts w:ascii="Arial" w:hAnsi="Arial" w:cs="Arial"/>
    </w:rPr>
  </w:style>
  <w:style w:type="paragraph" w:customStyle="1" w:styleId="EpgrafeTexto-FATEC">
    <w:name w:val="Epígrafe Texto - FATEC"/>
    <w:basedOn w:val="Recuodecorpodetexto3"/>
    <w:qFormat/>
    <w:rsid w:val="00E0592E"/>
    <w:pPr>
      <w:ind w:left="4536" w:firstLine="427"/>
      <w:jc w:val="both"/>
    </w:pPr>
    <w:rPr>
      <w:rFonts w:ascii="Arial" w:hAnsi="Arial" w:cs="Arial"/>
      <w:sz w:val="20"/>
      <w:szCs w:val="20"/>
    </w:rPr>
  </w:style>
  <w:style w:type="paragraph" w:customStyle="1" w:styleId="EpgrafeAutor-FATEC">
    <w:name w:val="Epígrafe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0"/>
      <w:szCs w:val="20"/>
    </w:rPr>
  </w:style>
  <w:style w:type="paragraph" w:customStyle="1" w:styleId="AgradecimentosTexto-FATEC">
    <w:name w:val="Agradecimentos Texto - FATEC"/>
    <w:basedOn w:val="Normal"/>
    <w:qFormat/>
    <w:rsid w:val="00E0592E"/>
    <w:pPr>
      <w:jc w:val="both"/>
    </w:pPr>
    <w:rPr>
      <w:rFonts w:ascii="Arial" w:hAnsi="Arial" w:cs="Arial"/>
    </w:rPr>
  </w:style>
  <w:style w:type="paragraph" w:customStyle="1" w:styleId="AgradecimentosAutor-FATEC">
    <w:name w:val="Agradecimentos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4"/>
      <w:szCs w:val="24"/>
    </w:rPr>
  </w:style>
  <w:style w:type="paragraph" w:customStyle="1" w:styleId="CaixadeTextoObservaes">
    <w:name w:val="Caixa de Texto Observações"/>
    <w:basedOn w:val="Normal"/>
    <w:qFormat/>
    <w:rsid w:val="00861E0C"/>
    <w:pPr>
      <w:jc w:val="center"/>
    </w:pPr>
    <w:rPr>
      <w:rFonts w:ascii="Arial" w:hAnsi="Arial"/>
      <w:color w:val="FF0000"/>
    </w:rPr>
  </w:style>
  <w:style w:type="table" w:customStyle="1" w:styleId="TableGrid">
    <w:name w:val="TableGrid"/>
    <w:rsid w:val="00F86B62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dicedeilustraes">
    <w:name w:val="table of figures"/>
    <w:aliases w:val="Índice de ilustrações - FATEC"/>
    <w:basedOn w:val="Normal"/>
    <w:next w:val="Normal"/>
    <w:uiPriority w:val="99"/>
    <w:unhideWhenUsed/>
    <w:rsid w:val="00D53792"/>
    <w:pPr>
      <w:spacing w:line="360" w:lineRule="auto"/>
    </w:pPr>
    <w:rPr>
      <w:rFonts w:ascii="Arial" w:hAnsi="Arial"/>
    </w:rPr>
  </w:style>
  <w:style w:type="paragraph" w:customStyle="1" w:styleId="ListadeIlustraes">
    <w:name w:val="Lista de Ilustrações"/>
    <w:basedOn w:val="ndicedeilustraes"/>
    <w:autoRedefine/>
    <w:qFormat/>
    <w:rsid w:val="00F35E48"/>
    <w:pPr>
      <w:tabs>
        <w:tab w:val="right" w:leader="dot" w:pos="9062"/>
      </w:tabs>
    </w:pPr>
    <w:rPr>
      <w:noProof/>
    </w:rPr>
  </w:style>
  <w:style w:type="paragraph" w:customStyle="1" w:styleId="ListadeSiglaseSmbolos">
    <w:name w:val="Lista de Siglas e Símbolos"/>
    <w:basedOn w:val="Corpodetexto2"/>
    <w:qFormat/>
    <w:rsid w:val="00413F55"/>
    <w:pPr>
      <w:spacing w:after="0" w:line="360" w:lineRule="auto"/>
    </w:pPr>
    <w:rPr>
      <w:rFonts w:ascii="Arial" w:hAnsi="Arial" w:cs="Arial"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8C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styleId="HiperlinkVisitado">
    <w:name w:val="FollowedHyperlink"/>
    <w:basedOn w:val="Fontepargpadro"/>
    <w:uiPriority w:val="99"/>
    <w:semiHidden/>
    <w:unhideWhenUsed/>
    <w:rsid w:val="004C453B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4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wnloads\template-monorafia-02abril24-com-estilo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016A8F703884D9609384DF312AA54" ma:contentTypeVersion="18" ma:contentTypeDescription="Create a new document." ma:contentTypeScope="" ma:versionID="93d902ebb91342aae9a9af735b47cafe">
  <xsd:schema xmlns:xsd="http://www.w3.org/2001/XMLSchema" xmlns:xs="http://www.w3.org/2001/XMLSchema" xmlns:p="http://schemas.microsoft.com/office/2006/metadata/properties" xmlns:ns3="011cce0a-f3ec-4cf7-b2fc-12cedbd348a2" xmlns:ns4="4e353e92-92f3-44c9-9581-cca572c7ce89" targetNamespace="http://schemas.microsoft.com/office/2006/metadata/properties" ma:root="true" ma:fieldsID="c49116e8629a711e0441ceebd4ddf5c4" ns3:_="" ns4:_="">
    <xsd:import namespace="011cce0a-f3ec-4cf7-b2fc-12cedbd348a2"/>
    <xsd:import namespace="4e353e92-92f3-44c9-9581-cca572c7ce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ce0a-f3ec-4cf7-b2fc-12cedbd348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53e92-92f3-44c9-9581-cca572c7ce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53e92-92f3-44c9-9581-cca572c7ce8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3A5662-96E9-4D8A-8C6E-9449458723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8C427F-018D-4EF9-B3EE-27D3269D2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ce0a-f3ec-4cf7-b2fc-12cedbd348a2"/>
    <ds:schemaRef ds:uri="4e353e92-92f3-44c9-9581-cca572c7c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89EB3C-CC50-45EF-867F-0A64F0D02F72}">
  <ds:schemaRefs>
    <ds:schemaRef ds:uri="http://schemas.microsoft.com/office/2006/metadata/properties"/>
    <ds:schemaRef ds:uri="http://schemas.microsoft.com/office/infopath/2007/PartnerControls"/>
    <ds:schemaRef ds:uri="4e353e92-92f3-44c9-9581-cca572c7ce89"/>
  </ds:schemaRefs>
</ds:datastoreItem>
</file>

<file path=customXml/itemProps4.xml><?xml version="1.0" encoding="utf-8"?>
<ds:datastoreItem xmlns:ds="http://schemas.openxmlformats.org/officeDocument/2006/customXml" ds:itemID="{77207187-20E7-47FD-B5C4-8CCA2ED3B1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template-monorafia-02abril24-com-estilos</Template>
  <TotalTime>3</TotalTime>
  <Pages>14</Pages>
  <Words>1803</Words>
  <Characters>9739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TRABALHOS ACADÊMICOS: NORMAS DA ABNT</vt:lpstr>
      <vt:lpstr>TRABALHOS ACADÊMICOS: NORMAS DA ABNT</vt:lpstr>
    </vt:vector>
  </TitlesOfParts>
  <Company>biblioteca/ibilce/unesp</Company>
  <LinksUpToDate>false</LinksUpToDate>
  <CharactersWithSpaces>11519</CharactersWithSpaces>
  <SharedDoc>false</SharedDoc>
  <HLinks>
    <vt:vector size="6" baseType="variant">
      <vt:variant>
        <vt:i4>6619153</vt:i4>
      </vt:variant>
      <vt:variant>
        <vt:i4>0</vt:i4>
      </vt:variant>
      <vt:variant>
        <vt:i4>0</vt:i4>
      </vt:variant>
      <vt:variant>
        <vt:i4>5</vt:i4>
      </vt:variant>
      <vt:variant>
        <vt:lpwstr>mailto:luciane@ibilce.unesp.br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TRABALHOS ACADÊMICOS: NORMAS DA ABNT</dc:title>
  <dc:subject/>
  <dc:creator>Usuario</dc:creator>
  <cp:keywords/>
  <cp:lastModifiedBy>Giovanni Silva</cp:lastModifiedBy>
  <cp:revision>3</cp:revision>
  <cp:lastPrinted>2018-04-17T18:55:00Z</cp:lastPrinted>
  <dcterms:created xsi:type="dcterms:W3CDTF">2026-06-16T23:08:00Z</dcterms:created>
  <dcterms:modified xsi:type="dcterms:W3CDTF">2026-06-16T23:10:00Z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0x010100FA5016A8F703884D9609384DF312AA54</vt:lpwstr>
  </property>
</Properties>
</file>