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093AC454" w14:textId="2C6FE3C6" w:rsidR="00A946A4" w:rsidRDefault="00313FBC" w:rsidP="006665E0">
      <w:pPr>
        <w:pStyle w:val="NomeAlunoFATEC"/>
      </w:pPr>
      <w:proofErr w:type="spellStart"/>
      <w:r>
        <w:t>Marheus</w:t>
      </w:r>
      <w:proofErr w:type="spellEnd"/>
      <w:r>
        <w:t xml:space="preserve"> Gabriel dos Santos Silva</w:t>
      </w:r>
    </w:p>
    <w:p w14:paraId="16C344FB" w14:textId="5CD132F2" w:rsidR="00313FBC" w:rsidRDefault="00313FBC" w:rsidP="006665E0">
      <w:pPr>
        <w:pStyle w:val="NomeAlunoFATEC"/>
      </w:pPr>
      <w:r w:rsidRPr="00313FBC">
        <w:t>Giovanni Vieira Pereira da Silva</w:t>
      </w:r>
    </w:p>
    <w:p w14:paraId="2E8A85C9" w14:textId="53CE99BD" w:rsidR="00CF1971" w:rsidRDefault="00313FBC" w:rsidP="006665E0">
      <w:pPr>
        <w:pStyle w:val="NomeAlunoFATEC"/>
      </w:pPr>
      <w:r w:rsidRPr="00313FBC">
        <w:t xml:space="preserve">Erick Gustavo </w:t>
      </w:r>
      <w:proofErr w:type="spellStart"/>
      <w:r w:rsidRPr="00313FBC">
        <w:t>Miiller</w:t>
      </w:r>
      <w:proofErr w:type="spellEnd"/>
      <w:r w:rsidRPr="00313FBC">
        <w:t xml:space="preserve"> Dos Santos</w:t>
      </w:r>
    </w:p>
    <w:p w14:paraId="5E45CA7B" w14:textId="25B92DA3" w:rsidR="00B77F3E" w:rsidRDefault="00313FBC" w:rsidP="00B77F3E">
      <w:pPr>
        <w:pStyle w:val="NomeAlunoFATEC"/>
      </w:pPr>
      <w:r w:rsidRPr="00313FBC">
        <w:t>Alex Marola Barbosa Junior</w:t>
      </w:r>
    </w:p>
    <w:p w14:paraId="3675B52A" w14:textId="5868EB02" w:rsidR="00B77F3E" w:rsidRDefault="00313FBC" w:rsidP="00B77F3E">
      <w:pPr>
        <w:pStyle w:val="NomeAlunoFATEC"/>
      </w:pPr>
      <w:r w:rsidRPr="00313FBC">
        <w:t xml:space="preserve">Gustavo Martins da Silva </w:t>
      </w:r>
      <w:proofErr w:type="spellStart"/>
      <w:r w:rsidRPr="00313FBC">
        <w:t>Ilescas</w:t>
      </w:r>
      <w:proofErr w:type="spellEnd"/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182DDB71" w14:textId="77777777" w:rsidR="002F13EA" w:rsidRDefault="002F13EA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2484F6D" w14:textId="0B7CE674" w:rsidR="00A946A4" w:rsidRDefault="008578CB" w:rsidP="009F4310">
      <w:pPr>
        <w:pStyle w:val="TtuloElemPr-TextuaisFATEC"/>
      </w:pPr>
      <w:r>
        <w:t>SISTEMA WEB PARA GESTÃO DE PESQUISAS POR QUESTIONÁRIOS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B1BC61E" w14:textId="544A9411" w:rsidR="00A946A4" w:rsidRPr="009F4310" w:rsidRDefault="0031126B" w:rsidP="009F4310">
      <w:pPr>
        <w:pStyle w:val="TtuloElemPr-TextuaisFATEC"/>
      </w:pPr>
      <w:r>
        <w:t>Lista de Requisitos - Backlog Inicial</w:t>
      </w:r>
    </w:p>
    <w:p w14:paraId="138C253F" w14:textId="77777777" w:rsidR="00D750C5" w:rsidRPr="00B034EA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5EB8B8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854BFF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544ABA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AC3BB2E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813EA30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7F0BDA9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4CF05E5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1521C6A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4BCFECA8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lastRenderedPageBreak/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Pr="00056073" w:rsidRDefault="00E11BB0" w:rsidP="00413F55">
      <w:pPr>
        <w:pStyle w:val="TtuloElemPr-TextuaisFATEC"/>
      </w:pPr>
      <w:r w:rsidRPr="00056073">
        <w:t>SUMÁRIO</w:t>
      </w:r>
    </w:p>
    <w:p w14:paraId="7C0FFCF5" w14:textId="77777777" w:rsidR="00A57C4A" w:rsidRPr="0029335F" w:rsidRDefault="00A57C4A" w:rsidP="006A3537">
      <w:pPr>
        <w:pStyle w:val="TtuloElemPr-TextuaisFATEC"/>
        <w:rPr>
          <w:color w:val="FF0000"/>
          <w:sz w:val="24"/>
          <w:szCs w:val="24"/>
        </w:rPr>
      </w:pPr>
      <w:r w:rsidRPr="0029335F">
        <w:rPr>
          <w:color w:val="FF0000"/>
          <w:sz w:val="24"/>
          <w:szCs w:val="24"/>
        </w:rPr>
        <w:t xml:space="preserve">Não excluir o sumário, após editar os Capítulos e Subcapítulos, clique com o botão direito </w:t>
      </w:r>
      <w:r w:rsidR="00415419" w:rsidRPr="0029335F">
        <w:rPr>
          <w:color w:val="FF0000"/>
          <w:sz w:val="24"/>
          <w:szCs w:val="24"/>
        </w:rPr>
        <w:t xml:space="preserve">em cima dos elementos do SUMÁRIO </w:t>
      </w:r>
      <w:r w:rsidRPr="0029335F">
        <w:rPr>
          <w:color w:val="FF0000"/>
          <w:sz w:val="24"/>
          <w:szCs w:val="24"/>
        </w:rPr>
        <w:t xml:space="preserve">e </w:t>
      </w:r>
      <w:r w:rsidR="00415419" w:rsidRPr="0029335F">
        <w:rPr>
          <w:color w:val="FF0000"/>
          <w:sz w:val="24"/>
          <w:szCs w:val="24"/>
        </w:rPr>
        <w:t>selecione Atualizar Campo &gt; Atualizar o índice interro.</w:t>
      </w:r>
    </w:p>
    <w:p w14:paraId="2411EF8E" w14:textId="4310FB79" w:rsidR="00DF2D23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2530581" w:history="1">
        <w:r w:rsidR="00DF2D23" w:rsidRPr="00DE7028">
          <w:rPr>
            <w:rStyle w:val="Hyperlink"/>
            <w:noProof/>
          </w:rPr>
          <w:t>1.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INT</w:t>
        </w:r>
        <w:r w:rsidR="00DF2D23" w:rsidRPr="00DE7028">
          <w:rPr>
            <w:rStyle w:val="Hyperlink"/>
            <w:noProof/>
          </w:rPr>
          <w:t>R</w:t>
        </w:r>
        <w:r w:rsidR="00DF2D23" w:rsidRPr="00DE7028">
          <w:rPr>
            <w:rStyle w:val="Hyperlink"/>
            <w:noProof/>
          </w:rPr>
          <w:t>ODUÇÃO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_Toc232530581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2</w:t>
        </w:r>
        <w:r w:rsidR="00DF2D23">
          <w:rPr>
            <w:noProof/>
            <w:webHidden/>
          </w:rPr>
          <w:fldChar w:fldCharType="end"/>
        </w:r>
      </w:hyperlink>
    </w:p>
    <w:p w14:paraId="5F1FD10F" w14:textId="0310DFC8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2" w:history="1">
        <w:r w:rsidRPr="00DE702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</w:t>
        </w:r>
        <w:r w:rsidRPr="00DE7028">
          <w:rPr>
            <w:rStyle w:val="Hyperlink"/>
            <w:noProof/>
          </w:rPr>
          <w:t>o</w:t>
        </w:r>
        <w:r w:rsidRPr="00DE7028">
          <w:rPr>
            <w:rStyle w:val="Hyperlink"/>
            <w:noProof/>
          </w:rPr>
          <w:t xml:space="preserve"> 1 - gestão de pesquisas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A4084F" w14:textId="0A9558B4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3" w:history="1">
        <w:r w:rsidRPr="00DE702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</w:t>
        </w:r>
        <w:r w:rsidRPr="00DE7028">
          <w:rPr>
            <w:rStyle w:val="Hyperlink"/>
            <w:noProof/>
          </w:rPr>
          <w:t>o</w:t>
        </w:r>
        <w:r w:rsidRPr="00DE7028">
          <w:rPr>
            <w:rStyle w:val="Hyperlink"/>
            <w:noProof/>
          </w:rPr>
          <w:t xml:space="preserve"> 2 –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FB310" w14:textId="18A9A42C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4" w:history="1">
        <w:r w:rsidRPr="00DE702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épico 3 – ACE</w:t>
        </w:r>
        <w:r w:rsidRPr="00DE7028">
          <w:rPr>
            <w:rStyle w:val="Hyperlink"/>
            <w:noProof/>
          </w:rPr>
          <w:t>S</w:t>
        </w:r>
        <w:r w:rsidRPr="00DE7028">
          <w:rPr>
            <w:rStyle w:val="Hyperlink"/>
            <w:noProof/>
          </w:rPr>
          <w:t>SAR P</w:t>
        </w:r>
        <w:r w:rsidRPr="00DE7028">
          <w:rPr>
            <w:rStyle w:val="Hyperlink"/>
            <w:noProof/>
          </w:rPr>
          <w:t>E</w:t>
        </w:r>
        <w:r w:rsidRPr="00DE7028">
          <w:rPr>
            <w:rStyle w:val="Hyperlink"/>
            <w:noProof/>
          </w:rPr>
          <w:t>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54A06" w14:textId="47404FC1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5" w:history="1">
        <w:r w:rsidRPr="00DE702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</w:t>
        </w:r>
        <w:r w:rsidRPr="00DE7028">
          <w:rPr>
            <w:rStyle w:val="Hyperlink"/>
            <w:noProof/>
          </w:rPr>
          <w:t>p</w:t>
        </w:r>
        <w:r w:rsidRPr="00DE7028">
          <w:rPr>
            <w:rStyle w:val="Hyperlink"/>
            <w:noProof/>
          </w:rPr>
          <w:t>ico 4 – DASH</w:t>
        </w:r>
        <w:r w:rsidRPr="00DE7028">
          <w:rPr>
            <w:rStyle w:val="Hyperlink"/>
            <w:noProof/>
          </w:rPr>
          <w:t>B</w:t>
        </w:r>
        <w:r w:rsidRPr="00DE7028">
          <w:rPr>
            <w:rStyle w:val="Hyperlink"/>
            <w:noProof/>
          </w:rPr>
          <w:t>OARD gestão de pesquisas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2FD523" w14:textId="6855A085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7C106CF6" w14:textId="5FF06F38" w:rsidR="0029335F" w:rsidRPr="00A3478F" w:rsidRDefault="0029335F">
      <w:pPr>
        <w:suppressAutoHyphens w:val="0"/>
        <w:rPr>
          <w:rFonts w:ascii="Arial" w:hAnsi="Arial" w:cs="Arial"/>
          <w:spacing w:val="-5"/>
        </w:rPr>
        <w:sectPr w:rsidR="0029335F" w:rsidRPr="00A3478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Ttulo1"/>
      </w:pPr>
      <w:bookmarkStart w:id="0" w:name="_Toc232530581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5D548404" w:rsidR="000C3A9D" w:rsidRDefault="000C3A9D" w:rsidP="001F1C07">
      <w:pPr>
        <w:pStyle w:val="TextoFATEC"/>
      </w:pPr>
      <w:r w:rsidRPr="000C3A9D">
        <w:t xml:space="preserve">O backlog inicial é uma lista dinâmica e priorizada de todas as funcionalidades, melhorias e correções necessárias para um novo software. Ele funciona como a espinha dorsal do planejamento, guiando o time de desenvolvimento sobre o que construir primeiro, desde a concepção da ideia até o lançamento. A ideia é organizar as funcionalidades em épicos </w:t>
      </w:r>
      <w:r>
        <w:t>e</w:t>
      </w:r>
      <w:r w:rsidRPr="000C3A9D">
        <w:t xml:space="preserve"> histórias de usuário, com prioridade e critérios de aceitação</w:t>
      </w:r>
      <w:r>
        <w:t>. Este documento apresenta o backlog inicial para o Sistema de Gestão de Pesquisas por Questionários.</w:t>
      </w:r>
      <w:r w:rsidR="00300184">
        <w:t xml:space="preserve"> </w:t>
      </w:r>
    </w:p>
    <w:p w14:paraId="04C73843" w14:textId="77777777" w:rsidR="004A28C1" w:rsidRDefault="004A28C1" w:rsidP="001F1C07">
      <w:pPr>
        <w:pStyle w:val="TextoFATEC"/>
      </w:pPr>
    </w:p>
    <w:p w14:paraId="5325688F" w14:textId="1122A0D7" w:rsidR="000C3A9D" w:rsidRDefault="00300184" w:rsidP="001F1C07">
      <w:pPr>
        <w:pStyle w:val="TextoFATEC"/>
      </w:pPr>
      <w:r>
        <w:t>Cada item do backlog segue a seguinte estrutura padrão:</w:t>
      </w:r>
    </w:p>
    <w:p w14:paraId="0B60E7E4" w14:textId="77777777" w:rsidR="00300184" w:rsidRDefault="00300184" w:rsidP="001F1C07">
      <w:pPr>
        <w:pStyle w:val="TextoFATEC"/>
      </w:pPr>
    </w:p>
    <w:p w14:paraId="43E9F90A" w14:textId="55EC0D14" w:rsidR="00300184" w:rsidRDefault="00300184">
      <w:pPr>
        <w:pStyle w:val="TextoFATEC"/>
        <w:numPr>
          <w:ilvl w:val="0"/>
          <w:numId w:val="4"/>
        </w:numPr>
      </w:pPr>
      <w:r>
        <w:t>ID;</w:t>
      </w:r>
    </w:p>
    <w:p w14:paraId="3BCF26C3" w14:textId="3DE06814" w:rsidR="00300184" w:rsidRDefault="00300184">
      <w:pPr>
        <w:pStyle w:val="TextoFATEC"/>
        <w:numPr>
          <w:ilvl w:val="0"/>
          <w:numId w:val="4"/>
        </w:numPr>
      </w:pPr>
      <w:r>
        <w:t>História do Usuário;</w:t>
      </w:r>
    </w:p>
    <w:p w14:paraId="2241EEA8" w14:textId="20D8F8F0" w:rsidR="00300184" w:rsidRDefault="00300184">
      <w:pPr>
        <w:pStyle w:val="TextoFATEC"/>
        <w:numPr>
          <w:ilvl w:val="0"/>
          <w:numId w:val="4"/>
        </w:numPr>
      </w:pPr>
      <w:r>
        <w:t>Prioridade;</w:t>
      </w:r>
    </w:p>
    <w:p w14:paraId="3AD85383" w14:textId="7B02394F" w:rsidR="00300184" w:rsidRDefault="00300184">
      <w:pPr>
        <w:pStyle w:val="TextoFATEC"/>
        <w:numPr>
          <w:ilvl w:val="0"/>
          <w:numId w:val="4"/>
        </w:numPr>
      </w:pPr>
      <w:r>
        <w:t>Critérios de Aceitação.</w:t>
      </w:r>
    </w:p>
    <w:p w14:paraId="17B9DB6D" w14:textId="77777777" w:rsidR="00300184" w:rsidRDefault="00300184" w:rsidP="001F1C07">
      <w:pPr>
        <w:pStyle w:val="TextoFATEC"/>
      </w:pPr>
    </w:p>
    <w:p w14:paraId="0BAD4BC4" w14:textId="5B16AB96" w:rsidR="00C44569" w:rsidRPr="00FE10A2" w:rsidRDefault="00300184" w:rsidP="001B2AAF">
      <w:pPr>
        <w:pStyle w:val="Ttulo1"/>
      </w:pPr>
      <w:bookmarkStart w:id="1" w:name="_Toc232530582"/>
      <w:r>
        <w:rPr>
          <w:rStyle w:val="Ttulo1Char"/>
          <w:b/>
          <w:bCs/>
          <w:caps/>
        </w:rPr>
        <w:t>épico 1 - gestão de pesquisas</w:t>
      </w:r>
      <w:bookmarkEnd w:id="1"/>
      <w:r w:rsidR="00C44569" w:rsidRPr="00FE10A2">
        <w:t xml:space="preserve"> </w:t>
      </w:r>
    </w:p>
    <w:p w14:paraId="12405068" w14:textId="77777777" w:rsidR="00E00FE5" w:rsidRDefault="00E00FE5" w:rsidP="001F1C07">
      <w:pPr>
        <w:pStyle w:val="TextoFATEC"/>
      </w:pPr>
    </w:p>
    <w:p w14:paraId="5309FB42" w14:textId="57208CE6" w:rsidR="0051433C" w:rsidRPr="0051433C" w:rsidRDefault="001F1C07" w:rsidP="001F1C07">
      <w:pPr>
        <w:pStyle w:val="TextoFATEC"/>
        <w:rPr>
          <w:color w:val="EE0000"/>
        </w:rPr>
      </w:pPr>
      <w:r>
        <w:rPr>
          <w:noProof/>
        </w:rPr>
        <w:drawing>
          <wp:inline distT="0" distB="0" distL="0" distR="0" wp14:anchorId="08680669" wp14:editId="019BFE47">
            <wp:extent cx="5760720" cy="1972945"/>
            <wp:effectExtent l="0" t="0" r="0" b="8255"/>
            <wp:docPr id="79626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9237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495B" w14:textId="77777777" w:rsidR="0051433C" w:rsidRDefault="0051433C" w:rsidP="001F1C07">
      <w:pPr>
        <w:pStyle w:val="TextoFATEC"/>
      </w:pPr>
    </w:p>
    <w:p w14:paraId="175573C0" w14:textId="7B8EF819" w:rsidR="00300184" w:rsidRPr="00300184" w:rsidRDefault="00300184" w:rsidP="001F1C07">
      <w:pPr>
        <w:pStyle w:val="TextoFATEC"/>
        <w:rPr>
          <w:bCs/>
        </w:rPr>
      </w:pPr>
      <w:r w:rsidRPr="00300184">
        <w:t>US01 – Criar pesquisa</w:t>
      </w:r>
    </w:p>
    <w:p w14:paraId="5E372C34" w14:textId="77777777" w:rsidR="004A28C1" w:rsidRDefault="004A28C1" w:rsidP="001F1C07">
      <w:pPr>
        <w:pStyle w:val="TextoFATEC"/>
      </w:pPr>
    </w:p>
    <w:p w14:paraId="574F8C82" w14:textId="383FFB7A" w:rsidR="00300184" w:rsidRDefault="00300184" w:rsidP="001F1C07">
      <w:pPr>
        <w:pStyle w:val="TextoFATEC"/>
      </w:pPr>
      <w:r w:rsidRPr="00300184">
        <w:t>Como</w:t>
      </w:r>
      <w:r>
        <w:t xml:space="preserve"> </w:t>
      </w:r>
      <w:r w:rsidR="00313FBC">
        <w:t xml:space="preserve">Gestor </w:t>
      </w:r>
      <w:proofErr w:type="spellStart"/>
      <w:r w:rsidR="00313FBC">
        <w:t>Educaional</w:t>
      </w:r>
      <w:proofErr w:type="spellEnd"/>
    </w:p>
    <w:p w14:paraId="21CE2E72" w14:textId="7BCB1B0A" w:rsidR="00300184" w:rsidRDefault="00300184" w:rsidP="001F1C07">
      <w:pPr>
        <w:pStyle w:val="TextoFATEC"/>
      </w:pPr>
      <w:r w:rsidRPr="00300184">
        <w:t>Quero</w:t>
      </w:r>
      <w:r>
        <w:t xml:space="preserve"> cadastrar uma nova pesquisa</w:t>
      </w:r>
    </w:p>
    <w:p w14:paraId="7DD88F5F" w14:textId="3AE7B0F6" w:rsidR="00300184" w:rsidRDefault="00300184" w:rsidP="001F1C07">
      <w:pPr>
        <w:pStyle w:val="TextoFATEC"/>
      </w:pPr>
      <w:r w:rsidRPr="00300184">
        <w:t>Para</w:t>
      </w:r>
      <w:r>
        <w:t xml:space="preserve"> poder iniciar um processo de coleta de dados</w:t>
      </w:r>
    </w:p>
    <w:p w14:paraId="7801260C" w14:textId="77777777" w:rsidR="00300184" w:rsidRDefault="00300184" w:rsidP="001F1C07">
      <w:pPr>
        <w:pStyle w:val="TextoFATEC"/>
      </w:pPr>
    </w:p>
    <w:p w14:paraId="5F1D81FC" w14:textId="11B9CF1F" w:rsidR="00300184" w:rsidRDefault="00300184" w:rsidP="001F1C07">
      <w:pPr>
        <w:pStyle w:val="TextoFATEC"/>
      </w:pPr>
      <w:r w:rsidRPr="00300184">
        <w:lastRenderedPageBreak/>
        <w:t>Prioridade</w:t>
      </w:r>
      <w:r>
        <w:t>: Alta</w:t>
      </w:r>
    </w:p>
    <w:p w14:paraId="0A10827B" w14:textId="77777777" w:rsidR="00300184" w:rsidRDefault="00300184" w:rsidP="001F1C07">
      <w:pPr>
        <w:pStyle w:val="TextoFATEC"/>
      </w:pPr>
    </w:p>
    <w:p w14:paraId="366A6BAC" w14:textId="302C3F4E" w:rsidR="00300184" w:rsidRDefault="00300184" w:rsidP="001F1C07">
      <w:pPr>
        <w:pStyle w:val="TextoFATEC"/>
      </w:pPr>
      <w:r w:rsidRPr="00300184">
        <w:t>Critérios de aceitação:</w:t>
      </w:r>
    </w:p>
    <w:p w14:paraId="2BB167CC" w14:textId="77777777" w:rsidR="00300184" w:rsidRDefault="00300184" w:rsidP="001F1C07">
      <w:pPr>
        <w:pStyle w:val="TextoFATEC"/>
      </w:pPr>
    </w:p>
    <w:p w14:paraId="4FE7CD6F" w14:textId="10086322" w:rsidR="00300184" w:rsidRDefault="00300184">
      <w:pPr>
        <w:pStyle w:val="TextoFATEC"/>
        <w:numPr>
          <w:ilvl w:val="0"/>
          <w:numId w:val="5"/>
        </w:numPr>
      </w:pPr>
      <w:r>
        <w:t>Deve permitir informar título e descrição</w:t>
      </w:r>
    </w:p>
    <w:p w14:paraId="0AC0EA61" w14:textId="3AD3A0C8" w:rsidR="00300184" w:rsidRDefault="00300184">
      <w:pPr>
        <w:pStyle w:val="TextoFATEC"/>
        <w:numPr>
          <w:ilvl w:val="0"/>
          <w:numId w:val="5"/>
        </w:numPr>
      </w:pPr>
      <w:r>
        <w:t>Deve permitir definir data de início e fim</w:t>
      </w:r>
    </w:p>
    <w:p w14:paraId="25EC308E" w14:textId="20D832AF" w:rsidR="00300184" w:rsidRDefault="00300184">
      <w:pPr>
        <w:pStyle w:val="TextoFATEC"/>
        <w:numPr>
          <w:ilvl w:val="0"/>
          <w:numId w:val="5"/>
        </w:numPr>
      </w:pPr>
      <w:r>
        <w:t>Deve salvar a pesquisa no banco</w:t>
      </w:r>
    </w:p>
    <w:p w14:paraId="5D49468E" w14:textId="77777777" w:rsidR="001F1C07" w:rsidRPr="001F1C07" w:rsidRDefault="001F1C07" w:rsidP="001F1C07">
      <w:pPr>
        <w:pStyle w:val="TextoFATEC"/>
      </w:pPr>
    </w:p>
    <w:p w14:paraId="17F581E7" w14:textId="4F15B9E2" w:rsidR="001F1C07" w:rsidRPr="001F1C07" w:rsidRDefault="001F1C07" w:rsidP="001F1C07">
      <w:pPr>
        <w:pStyle w:val="TextoFATEC"/>
      </w:pPr>
      <w:r w:rsidRPr="001F1C07">
        <w:t>FP1:</w:t>
      </w:r>
    </w:p>
    <w:p w14:paraId="2C96962E" w14:textId="777E82FE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Abre formulário para criar pesquisa</w:t>
      </w:r>
    </w:p>
    <w:p w14:paraId="280C3E2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Opção para selecionar para qual grupo é a pesquisa aparece</w:t>
      </w:r>
    </w:p>
    <w:p w14:paraId="78B81C2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2.1 Opção 1 “Alunos”</w:t>
      </w:r>
    </w:p>
    <w:p w14:paraId="4A1DE049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2.2 Opção 2 “Professores”</w:t>
      </w:r>
    </w:p>
    <w:p w14:paraId="773226C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2.3 Opção 3 “Alunos e Professores”</w:t>
      </w:r>
    </w:p>
    <w:p w14:paraId="5A05E34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Gestor seleciona a opção</w:t>
      </w:r>
    </w:p>
    <w:p w14:paraId="2EEDE08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preenche o nome, descrição e o período de aplicação da pesquisa.</w:t>
      </w:r>
    </w:p>
    <w:p w14:paraId="76CAA567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 xml:space="preserve">Campo Status aparece </w:t>
      </w:r>
    </w:p>
    <w:p w14:paraId="573859E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Se período de aplicação for igual dia o dia que a pesquisa está sendo criada, o sistema Automaticamente deixe o status da pesquisa como “ATIVA”</w:t>
      </w:r>
    </w:p>
    <w:p w14:paraId="4D3B5025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clica em "Finalizar Cadastro Pesquisa"</w:t>
      </w:r>
    </w:p>
    <w:p w14:paraId="5D50726C" w14:textId="02FD5F3D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sistema valida os dados inseridos (nome, descrição e consistência das datas)</w:t>
      </w:r>
    </w:p>
    <w:p w14:paraId="2AC71C5A" w14:textId="1DC1DF99" w:rsidR="00E00FE5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Sistema salva a pesquisa e exibe uma notificação no canto superior direito “Pesquisa Cadastrada no Sistema”</w:t>
      </w:r>
    </w:p>
    <w:p w14:paraId="04BA9663" w14:textId="209C589B" w:rsidR="001F1C07" w:rsidRPr="001F1C07" w:rsidRDefault="001F1C07" w:rsidP="001F1C07">
      <w:pPr>
        <w:pStyle w:val="TextoFATEC"/>
      </w:pPr>
      <w:r w:rsidRPr="001F1C07">
        <w:t>FA1:</w:t>
      </w:r>
    </w:p>
    <w:p w14:paraId="2322495C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FP1 – CRIAR etapa 6</w:t>
      </w:r>
    </w:p>
    <w:p w14:paraId="7565118E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>Se período de aplicação for diferente do dia que a pesquisa está sendo criada, sistema Automaticamente deixe o status da pesquisa como “INATIVA”</w:t>
      </w:r>
    </w:p>
    <w:p w14:paraId="415F6B33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 xml:space="preserve"> Fluxo retorna para etapa 7 do FP1 – criar</w:t>
      </w:r>
    </w:p>
    <w:p w14:paraId="004991B7" w14:textId="25E0B8E3" w:rsidR="001F1C07" w:rsidRDefault="001F1C07" w:rsidP="001F1C07">
      <w:pPr>
        <w:pStyle w:val="TextoFATEC"/>
      </w:pPr>
    </w:p>
    <w:p w14:paraId="61445B8A" w14:textId="77777777" w:rsidR="004A28C1" w:rsidRDefault="004A28C1" w:rsidP="001F1C07">
      <w:pPr>
        <w:pStyle w:val="TextoFATEC"/>
      </w:pPr>
    </w:p>
    <w:p w14:paraId="20E1A6ED" w14:textId="72FFBDDA" w:rsidR="004A28C1" w:rsidRPr="004A28C1" w:rsidRDefault="004A28C1" w:rsidP="001F1C07">
      <w:pPr>
        <w:pStyle w:val="TextoFATEC"/>
      </w:pPr>
      <w:r w:rsidRPr="004A28C1">
        <w:t xml:space="preserve">US02 – </w:t>
      </w:r>
      <w:r w:rsidR="001F1C07">
        <w:t>Editar</w:t>
      </w:r>
    </w:p>
    <w:p w14:paraId="0BCD8474" w14:textId="77777777" w:rsidR="004A28C1" w:rsidRDefault="004A28C1" w:rsidP="001F1C07">
      <w:pPr>
        <w:pStyle w:val="TextoFATEC"/>
      </w:pPr>
    </w:p>
    <w:p w14:paraId="665F0C03" w14:textId="77777777" w:rsidR="004A28C1" w:rsidRDefault="004A28C1" w:rsidP="001F1C07">
      <w:pPr>
        <w:pStyle w:val="TextoFATEC"/>
      </w:pPr>
      <w:r w:rsidRPr="004A28C1">
        <w:t>Como</w:t>
      </w:r>
      <w:r>
        <w:t xml:space="preserve"> administrador</w:t>
      </w:r>
    </w:p>
    <w:p w14:paraId="675CBFEE" w14:textId="1005881B" w:rsidR="004A28C1" w:rsidRPr="00A70BE6" w:rsidRDefault="004A28C1" w:rsidP="001F1C07">
      <w:pPr>
        <w:pStyle w:val="TextoFATEC"/>
      </w:pPr>
      <w:r w:rsidRPr="004A28C1">
        <w:lastRenderedPageBreak/>
        <w:t>Quero</w:t>
      </w:r>
      <w:r>
        <w:t xml:space="preserve"> </w:t>
      </w:r>
      <w:r w:rsidR="001F1C07" w:rsidRPr="00A70BE6">
        <w:t>editar informações da Pesquisa</w:t>
      </w:r>
    </w:p>
    <w:p w14:paraId="544FE22C" w14:textId="79101E89" w:rsidR="004A28C1" w:rsidRDefault="004A28C1" w:rsidP="00A70BE6">
      <w:pPr>
        <w:pStyle w:val="TextoFATEC"/>
      </w:pPr>
      <w:r w:rsidRPr="004A28C1">
        <w:t>Para</w:t>
      </w:r>
      <w:r>
        <w:t xml:space="preserve"> </w:t>
      </w:r>
      <w:r w:rsidR="00932CC0">
        <w:t xml:space="preserve">responder o questionário </w:t>
      </w:r>
    </w:p>
    <w:p w14:paraId="17A4A680" w14:textId="29578F68" w:rsidR="004A28C1" w:rsidRDefault="004A28C1" w:rsidP="001F1C07">
      <w:pPr>
        <w:pStyle w:val="TextoFATEC"/>
      </w:pPr>
      <w:r w:rsidRPr="004A28C1">
        <w:t>Prioridade</w:t>
      </w:r>
      <w:r>
        <w:t xml:space="preserve">: </w:t>
      </w:r>
      <w:r w:rsidR="001F1C07">
        <w:t>Média</w:t>
      </w:r>
    </w:p>
    <w:p w14:paraId="22944149" w14:textId="77777777" w:rsidR="004A28C1" w:rsidRDefault="004A28C1" w:rsidP="001F1C07">
      <w:pPr>
        <w:pStyle w:val="TextoFATEC"/>
      </w:pPr>
    </w:p>
    <w:p w14:paraId="12A956E9" w14:textId="03221E4B" w:rsidR="004A28C1" w:rsidRDefault="004A28C1" w:rsidP="00A70BE6">
      <w:pPr>
        <w:pStyle w:val="TextoFATEC"/>
      </w:pPr>
      <w:r w:rsidRPr="004A28C1">
        <w:t>Critérios</w:t>
      </w:r>
      <w:r>
        <w:t>:</w:t>
      </w:r>
    </w:p>
    <w:p w14:paraId="69901133" w14:textId="480FB000" w:rsidR="004A28C1" w:rsidRDefault="001F1C07">
      <w:pPr>
        <w:pStyle w:val="TextoFATEC"/>
        <w:numPr>
          <w:ilvl w:val="0"/>
          <w:numId w:val="6"/>
        </w:numPr>
      </w:pPr>
      <w:r>
        <w:t>Alterar informações</w:t>
      </w:r>
    </w:p>
    <w:p w14:paraId="34BB5734" w14:textId="77777777" w:rsidR="007917DB" w:rsidRDefault="007917DB" w:rsidP="007917DB">
      <w:pPr>
        <w:pStyle w:val="TextoFATEC"/>
        <w:ind w:left="1429" w:firstLine="0"/>
      </w:pPr>
    </w:p>
    <w:p w14:paraId="774C43D3" w14:textId="73225813" w:rsidR="001F1C07" w:rsidRDefault="001F1C07" w:rsidP="007917DB">
      <w:pPr>
        <w:pStyle w:val="TextoFATEC"/>
      </w:pPr>
      <w:r>
        <w:t>FP</w:t>
      </w:r>
      <w:r w:rsidR="007917DB">
        <w:t>2. Editar Pesquisa</w:t>
      </w:r>
    </w:p>
    <w:p w14:paraId="38F1E71C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Sistema exibe uma tela com todas as pesquisas cadastradas </w:t>
      </w:r>
      <w:r w:rsidRPr="007917DB">
        <w:rPr>
          <w:b w:val="0"/>
          <w:bCs/>
        </w:rPr>
        <w:tab/>
      </w:r>
    </w:p>
    <w:p w14:paraId="333BFDC1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uma pesquisa</w:t>
      </w:r>
    </w:p>
    <w:p w14:paraId="1F82B420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os dados do formulário referente a pesquisa</w:t>
      </w:r>
    </w:p>
    <w:p w14:paraId="7444EF63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Gestor faz as alterações </w:t>
      </w:r>
    </w:p>
    <w:p w14:paraId="13A098E9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o botão “concluir”</w:t>
      </w:r>
    </w:p>
    <w:p w14:paraId="1316E482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valida as informações inseridas</w:t>
      </w:r>
    </w:p>
    <w:p w14:paraId="70491C1A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salva no banco de dados</w:t>
      </w:r>
    </w:p>
    <w:p w14:paraId="3FC7F939" w14:textId="77777777" w:rsid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a seguinte mensagem “Pesquisa editada com êxito”</w:t>
      </w:r>
    </w:p>
    <w:p w14:paraId="3E7F020C" w14:textId="77777777" w:rsidR="007917DB" w:rsidRPr="007917DB" w:rsidRDefault="007917DB" w:rsidP="007917DB">
      <w:pPr>
        <w:pStyle w:val="TextoFATEC"/>
        <w:ind w:left="1080" w:firstLine="0"/>
        <w:rPr>
          <w:b w:val="0"/>
          <w:bCs/>
        </w:rPr>
      </w:pPr>
    </w:p>
    <w:p w14:paraId="6AE7FB70" w14:textId="547FDCD1" w:rsidR="004A28C1" w:rsidRDefault="007917DB" w:rsidP="001F1C07">
      <w:pPr>
        <w:pStyle w:val="TextoFATEC"/>
      </w:pPr>
      <w:r>
        <w:t>FA2. Cancelar Editar</w:t>
      </w:r>
    </w:p>
    <w:p w14:paraId="4B52461A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FP2 – Editar etapa 4</w:t>
      </w:r>
    </w:p>
    <w:p w14:paraId="2E582AAA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Gestor desiste de fazer alteração e aperta no botão “Cancelar”</w:t>
      </w:r>
    </w:p>
    <w:p w14:paraId="07697FB9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Sistema descarta toda alteração que foi feita</w:t>
      </w:r>
    </w:p>
    <w:p w14:paraId="6AADDA35" w14:textId="09DF2DCC" w:rsidR="007917DB" w:rsidRDefault="007917DB" w:rsidP="00A70BE6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 xml:space="preserve">Sistema retorna para etapa </w:t>
      </w:r>
    </w:p>
    <w:p w14:paraId="7F9D9A5D" w14:textId="77777777" w:rsidR="00A70BE6" w:rsidRPr="00A70BE6" w:rsidRDefault="00A70BE6" w:rsidP="00A70BE6">
      <w:pPr>
        <w:pStyle w:val="TextoFATEC"/>
        <w:ind w:left="1440" w:firstLine="0"/>
        <w:rPr>
          <w:b w:val="0"/>
          <w:bCs/>
        </w:rPr>
      </w:pPr>
    </w:p>
    <w:p w14:paraId="2A991419" w14:textId="4AABF158" w:rsidR="007917DB" w:rsidRPr="00300184" w:rsidRDefault="007917DB" w:rsidP="007917DB">
      <w:pPr>
        <w:pStyle w:val="TextoFATEC"/>
        <w:rPr>
          <w:bCs/>
        </w:rPr>
      </w:pPr>
      <w:r w:rsidRPr="00300184">
        <w:t>US0</w:t>
      </w:r>
      <w:r>
        <w:t>3</w:t>
      </w:r>
      <w:r w:rsidRPr="00300184">
        <w:t xml:space="preserve"> – </w:t>
      </w:r>
      <w:r>
        <w:t>Excluir Pesquisa</w:t>
      </w:r>
    </w:p>
    <w:p w14:paraId="4DA4CBB0" w14:textId="77777777" w:rsidR="007917DB" w:rsidRDefault="007917DB" w:rsidP="007917DB">
      <w:pPr>
        <w:pStyle w:val="TextoFATEC"/>
      </w:pPr>
    </w:p>
    <w:p w14:paraId="4626F927" w14:textId="77777777" w:rsidR="007917DB" w:rsidRDefault="007917DB" w:rsidP="007917DB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60311B51" w14:textId="6430B149" w:rsidR="007917DB" w:rsidRDefault="007917DB" w:rsidP="007917DB">
      <w:pPr>
        <w:pStyle w:val="TextoFATEC"/>
      </w:pPr>
      <w:r w:rsidRPr="00300184">
        <w:t>Quero</w:t>
      </w:r>
      <w:r>
        <w:t xml:space="preserve"> Apagar uma pesquisa do sistema</w:t>
      </w:r>
    </w:p>
    <w:p w14:paraId="56F1DD92" w14:textId="44DBB226" w:rsidR="007917DB" w:rsidRDefault="007917DB" w:rsidP="007917DB">
      <w:pPr>
        <w:pStyle w:val="TextoFATEC"/>
      </w:pPr>
      <w:r w:rsidRPr="00300184">
        <w:t>Para</w:t>
      </w:r>
      <w:r>
        <w:t xml:space="preserve"> eliminar a pesquisa do sistema</w:t>
      </w:r>
    </w:p>
    <w:p w14:paraId="64FB2695" w14:textId="77777777" w:rsidR="007917DB" w:rsidRDefault="007917DB" w:rsidP="007917DB">
      <w:pPr>
        <w:pStyle w:val="TextoFATEC"/>
      </w:pPr>
    </w:p>
    <w:p w14:paraId="28C95F69" w14:textId="03E5DFC7" w:rsidR="007917DB" w:rsidRDefault="007917DB" w:rsidP="007917DB">
      <w:pPr>
        <w:pStyle w:val="TextoFATEC"/>
      </w:pPr>
      <w:r w:rsidRPr="00300184">
        <w:t>Prioridade</w:t>
      </w:r>
      <w:r>
        <w:t>: Média</w:t>
      </w:r>
    </w:p>
    <w:p w14:paraId="505DFE02" w14:textId="77777777" w:rsidR="007917DB" w:rsidRDefault="007917DB" w:rsidP="007917DB">
      <w:pPr>
        <w:pStyle w:val="TextoFATEC"/>
      </w:pPr>
      <w:r w:rsidRPr="00300184">
        <w:t>Critérios de aceitação:</w:t>
      </w:r>
    </w:p>
    <w:p w14:paraId="40E67BC7" w14:textId="77777777" w:rsidR="007917DB" w:rsidRDefault="007917DB" w:rsidP="007917DB">
      <w:pPr>
        <w:pStyle w:val="TextoFATEC"/>
      </w:pPr>
    </w:p>
    <w:p w14:paraId="2FEBCF87" w14:textId="25431194" w:rsidR="007917DB" w:rsidRDefault="007917DB">
      <w:pPr>
        <w:pStyle w:val="TextoFATEC"/>
        <w:numPr>
          <w:ilvl w:val="0"/>
          <w:numId w:val="5"/>
        </w:numPr>
      </w:pPr>
      <w:r>
        <w:t>Deve ser seleciona uma pesquisa</w:t>
      </w:r>
    </w:p>
    <w:p w14:paraId="41251B5B" w14:textId="2C17818D" w:rsidR="007917DB" w:rsidRDefault="007917DB" w:rsidP="00A70BE6">
      <w:pPr>
        <w:pStyle w:val="TextoFATEC"/>
        <w:numPr>
          <w:ilvl w:val="0"/>
          <w:numId w:val="5"/>
        </w:numPr>
      </w:pPr>
      <w:r>
        <w:t>Deve apagar pesquisa do banco de dados</w:t>
      </w:r>
    </w:p>
    <w:p w14:paraId="726EB9DC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lastRenderedPageBreak/>
        <w:t>FP3: Excluir Pesquisa</w:t>
      </w:r>
    </w:p>
    <w:p w14:paraId="1CDD28EE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solicita a exclusão da pesquisa</w:t>
      </w:r>
    </w:p>
    <w:p w14:paraId="6B77FD9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O sistema exibe uma lista com as pesquisas cadastradas </w:t>
      </w:r>
    </w:p>
    <w:p w14:paraId="754950F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Gestor seleciona a pesquisa que deseja remover </w:t>
      </w:r>
    </w:p>
    <w:p w14:paraId="18B4FBEA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os dados da pesquisa em modo leitura e exibe o botão “Excluir Pesquisa”</w:t>
      </w:r>
    </w:p>
    <w:p w14:paraId="7230F92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uma mensagem de confirmação “Deseja excluir essas Pesquisa?” com a opção “Confirmar” e “Sair”</w:t>
      </w:r>
    </w:p>
    <w:p w14:paraId="5BD423E3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aperta em “Confirmar”</w:t>
      </w:r>
    </w:p>
    <w:p w14:paraId="73FF156E" w14:textId="77777777" w:rsid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deleta a pesquisa com todas as questões cadastradas no banco de dados</w:t>
      </w:r>
    </w:p>
    <w:p w14:paraId="7471B512" w14:textId="526E7EB0" w:rsidR="007917DB" w:rsidRDefault="007917DB" w:rsidP="007917DB">
      <w:pPr>
        <w:pStyle w:val="TextoFATEC"/>
        <w:ind w:left="1080" w:firstLine="0"/>
        <w:rPr>
          <w:b w:val="0"/>
          <w:bCs/>
        </w:rPr>
      </w:pPr>
      <w:r w:rsidRPr="007917DB">
        <w:rPr>
          <w:b w:val="0"/>
          <w:bCs/>
        </w:rPr>
        <w:t xml:space="preserve"> </w:t>
      </w:r>
    </w:p>
    <w:p w14:paraId="76071614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t>FA3. Cancelar Exclusão da Pesquisa</w:t>
      </w:r>
    </w:p>
    <w:p w14:paraId="08E6EEB6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FP3 – etapa 6</w:t>
      </w:r>
    </w:p>
    <w:p w14:paraId="1E606FE5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Gestor aperta em “Cancelar”</w:t>
      </w:r>
    </w:p>
    <w:p w14:paraId="74B16B5F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não faz nenhuma exclusão no banco de dados</w:t>
      </w:r>
    </w:p>
    <w:p w14:paraId="1EA5B1C2" w14:textId="5C10C409" w:rsidR="00C65BB8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retorna para etapa 2 do FP3 – Excluir</w:t>
      </w:r>
    </w:p>
    <w:p w14:paraId="26994CC8" w14:textId="77777777" w:rsidR="00C65BB8" w:rsidRDefault="00C65BB8" w:rsidP="00C65BB8">
      <w:pPr>
        <w:pStyle w:val="TextoFATEC"/>
      </w:pPr>
    </w:p>
    <w:p w14:paraId="2FD7433B" w14:textId="3346F8F5" w:rsidR="00C65BB8" w:rsidRDefault="00C65BB8" w:rsidP="00C65BB8">
      <w:pPr>
        <w:pStyle w:val="Ttulo1"/>
      </w:pPr>
      <w:bookmarkStart w:id="2" w:name="_Toc232530583"/>
      <w:r>
        <w:rPr>
          <w:rStyle w:val="Ttulo1Char"/>
          <w:b/>
          <w:bCs/>
          <w:caps/>
        </w:rPr>
        <w:t>épico 2 – senha</w:t>
      </w:r>
      <w:bookmarkEnd w:id="2"/>
      <w:r>
        <w:rPr>
          <w:rStyle w:val="Ttulo1Char"/>
          <w:b/>
          <w:bCs/>
          <w:caps/>
        </w:rPr>
        <w:tab/>
      </w:r>
      <w:r w:rsidRPr="00FE10A2">
        <w:t xml:space="preserve"> </w:t>
      </w:r>
    </w:p>
    <w:p w14:paraId="7C238E71" w14:textId="7CC0DE08" w:rsidR="00C65BB8" w:rsidRDefault="00C65BB8" w:rsidP="00C65BB8">
      <w:pPr>
        <w:rPr>
          <w:lang w:eastAsia="pt-BR"/>
        </w:rPr>
      </w:pPr>
      <w:r w:rsidRPr="0037551F">
        <w:rPr>
          <w:noProof/>
        </w:rPr>
        <w:drawing>
          <wp:inline distT="0" distB="0" distL="0" distR="0" wp14:anchorId="0E12E480" wp14:editId="05D4C544">
            <wp:extent cx="5400040" cy="3784600"/>
            <wp:effectExtent l="0" t="0" r="0" b="6350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477" w14:textId="77777777" w:rsidR="00C65BB8" w:rsidRPr="00C65BB8" w:rsidRDefault="00C65BB8" w:rsidP="00C65BB8">
      <w:pPr>
        <w:rPr>
          <w:lang w:eastAsia="pt-BR"/>
        </w:rPr>
      </w:pPr>
    </w:p>
    <w:p w14:paraId="0CCAE6BA" w14:textId="3807A287" w:rsidR="00C65BB8" w:rsidRPr="00300184" w:rsidRDefault="00C65BB8" w:rsidP="00C65BB8">
      <w:pPr>
        <w:pStyle w:val="TextoFATEC"/>
        <w:rPr>
          <w:bCs/>
        </w:rPr>
      </w:pPr>
      <w:r w:rsidRPr="00300184">
        <w:t xml:space="preserve">US01 – </w:t>
      </w:r>
      <w:r>
        <w:t>Gerar Senha</w:t>
      </w:r>
    </w:p>
    <w:p w14:paraId="5F02204C" w14:textId="77777777" w:rsidR="00C65BB8" w:rsidRDefault="00C65BB8" w:rsidP="00C65BB8">
      <w:pPr>
        <w:pStyle w:val="TextoFATEC"/>
      </w:pPr>
    </w:p>
    <w:p w14:paraId="6F9DDC52" w14:textId="77777777" w:rsidR="00C65BB8" w:rsidRDefault="00C65BB8" w:rsidP="00C65BB8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161A3864" w14:textId="27190243" w:rsidR="00C65BB8" w:rsidRDefault="00C65BB8" w:rsidP="00C65BB8">
      <w:pPr>
        <w:pStyle w:val="TextoFATEC"/>
      </w:pPr>
      <w:r w:rsidRPr="00300184">
        <w:t>Quero</w:t>
      </w:r>
      <w:r>
        <w:t xml:space="preserve"> Gerar lotes de senha</w:t>
      </w:r>
    </w:p>
    <w:p w14:paraId="06F21EE3" w14:textId="364CCCF9" w:rsidR="00C65BB8" w:rsidRDefault="00C65BB8" w:rsidP="00C65BB8">
      <w:pPr>
        <w:pStyle w:val="TextoFATEC"/>
      </w:pPr>
      <w:r w:rsidRPr="00300184">
        <w:t>Para</w:t>
      </w:r>
      <w:r>
        <w:t xml:space="preserve"> ter acesso e responder a pesquisa</w:t>
      </w:r>
    </w:p>
    <w:p w14:paraId="556D4208" w14:textId="77777777" w:rsidR="00C65BB8" w:rsidRDefault="00C65BB8" w:rsidP="00C65BB8">
      <w:pPr>
        <w:pStyle w:val="TextoFATEC"/>
      </w:pPr>
    </w:p>
    <w:p w14:paraId="7D13C8ED" w14:textId="77777777" w:rsidR="00C65BB8" w:rsidRDefault="00C65BB8" w:rsidP="00C65BB8">
      <w:pPr>
        <w:pStyle w:val="TextoFATEC"/>
      </w:pPr>
      <w:r w:rsidRPr="00300184">
        <w:t>Prioridade</w:t>
      </w:r>
      <w:r>
        <w:t>: Alta</w:t>
      </w:r>
    </w:p>
    <w:p w14:paraId="7B102C4C" w14:textId="77777777" w:rsidR="00C65BB8" w:rsidRDefault="00C65BB8" w:rsidP="00C65BB8">
      <w:pPr>
        <w:pStyle w:val="TextoFATEC"/>
      </w:pPr>
    </w:p>
    <w:p w14:paraId="368057B8" w14:textId="77777777" w:rsidR="00C65BB8" w:rsidRDefault="00C65BB8" w:rsidP="00C65BB8">
      <w:pPr>
        <w:pStyle w:val="TextoFATEC"/>
      </w:pPr>
      <w:r w:rsidRPr="00300184">
        <w:t>Critérios de aceitação:</w:t>
      </w:r>
    </w:p>
    <w:p w14:paraId="74B20E46" w14:textId="77777777" w:rsidR="00C65BB8" w:rsidRDefault="00C65BB8" w:rsidP="00C65BB8">
      <w:pPr>
        <w:pStyle w:val="TextoFATEC"/>
      </w:pPr>
    </w:p>
    <w:p w14:paraId="6DDA8ADD" w14:textId="4235899A" w:rsidR="00C65BB8" w:rsidRDefault="00C65BB8">
      <w:pPr>
        <w:pStyle w:val="TextoFATEC"/>
        <w:numPr>
          <w:ilvl w:val="0"/>
          <w:numId w:val="5"/>
        </w:numPr>
      </w:pPr>
      <w:r>
        <w:t xml:space="preserve">Deve permitir inserir </w:t>
      </w:r>
      <w:proofErr w:type="gramStart"/>
      <w:r>
        <w:t>pra</w:t>
      </w:r>
      <w:proofErr w:type="gramEnd"/>
      <w:r>
        <w:t xml:space="preserve"> qual categoria é a senha</w:t>
      </w:r>
    </w:p>
    <w:p w14:paraId="5F266BAD" w14:textId="2919CEDE" w:rsidR="00C65BB8" w:rsidRDefault="00C65BB8">
      <w:pPr>
        <w:pStyle w:val="TextoFATEC"/>
        <w:numPr>
          <w:ilvl w:val="0"/>
          <w:numId w:val="5"/>
        </w:numPr>
      </w:pPr>
      <w:r>
        <w:t>Deve inutilizar essa senha, quando obter um acesso utilizando-a</w:t>
      </w:r>
    </w:p>
    <w:p w14:paraId="5323E554" w14:textId="1AEB8287" w:rsidR="00C65BB8" w:rsidRDefault="00C65BB8" w:rsidP="00C65BB8">
      <w:pPr>
        <w:pStyle w:val="TextoFATEC"/>
        <w:ind w:firstLine="0"/>
      </w:pPr>
      <w:r>
        <w:t>FP1:</w:t>
      </w:r>
    </w:p>
    <w:p w14:paraId="17BC55E1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Educacional realiza o login no sistema.</w:t>
      </w:r>
    </w:p>
    <w:p w14:paraId="2F37486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acessa o Módulo de Geração de Senhas.</w:t>
      </w:r>
    </w:p>
    <w:p w14:paraId="76E1123F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uma pesquisa previamente cadastrada e ativa.</w:t>
      </w:r>
    </w:p>
    <w:p w14:paraId="3385E6A2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a categoria de participantes desejada (</w:t>
      </w:r>
      <w:proofErr w:type="spellStart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ex</w:t>
      </w:r>
      <w:proofErr w:type="spellEnd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: Alunos, Professores).</w:t>
      </w:r>
    </w:p>
    <w:p w14:paraId="32EDB67C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informa a quantidade de senhas que deseja gerar (geração em lote).</w:t>
      </w:r>
    </w:p>
    <w:p w14:paraId="647E808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processa a requisição e gera as senhas aleatórias.</w:t>
      </w:r>
    </w:p>
    <w:p w14:paraId="64156779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associa as senhas à categoria escolhida e as configura para uso único.</w:t>
      </w:r>
    </w:p>
    <w:p w14:paraId="242F8226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salva as senhas no banco de dados com o status inicial de "não utilizada". </w:t>
      </w:r>
    </w:p>
    <w:p w14:paraId="4DA0A29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atualiza a base de dados do Módulo de Gestão (Dashboard), somando a nova quantidade ao indicador de "Total de senhas geradas" daquela pesquisa. </w:t>
      </w:r>
    </w:p>
    <w:p w14:paraId="2689D92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registra o universo amostral para aquela categoria específica, estabelecendo a base matemática que o Módulo de Relatórios usará futuramente para calcular a "Taxa de participação" e a "Participação por categoria". </w:t>
      </w:r>
    </w:p>
    <w:p w14:paraId="115BF799" w14:textId="77777777" w:rsid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uma mensagem de sucesso na tela para o Gestor e disponibiliza os botões para exportação (PDF/CSV). </w:t>
      </w:r>
    </w:p>
    <w:p w14:paraId="6F675996" w14:textId="5FA2C81B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lastRenderedPageBreak/>
        <w:t>FA1. Exportação imediata das senhas</w:t>
      </w:r>
    </w:p>
    <w:p w14:paraId="2E710F27" w14:textId="471D969C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Após o passo 11 do fluxo principal, o Gestor decide baixar o lote gerado.</w:t>
      </w:r>
    </w:p>
    <w:p w14:paraId="2C9450E1" w14:textId="77777777" w:rsid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 formato desejado (PDF ou CSV). </w:t>
      </w:r>
    </w:p>
    <w:p w14:paraId="53D71508" w14:textId="1A899E8D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compila as senhas e inicia o download do arquivo.</w:t>
      </w:r>
    </w:p>
    <w:p w14:paraId="744FDDE5" w14:textId="05D1BA71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FA2. Bloqueio por ausência de questionário</w:t>
      </w:r>
    </w:p>
    <w:p w14:paraId="698E1BAA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4 do fluxo principal, o Gestor seleciona uma categoria que ainda não possui perguntas cadastradas.</w:t>
      </w:r>
    </w:p>
    <w:p w14:paraId="0BC8364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interrompe o fluxo e exibe um alerta informando que é necessário criar o questionário da categoria antes de gerar as senhas.</w:t>
      </w:r>
    </w:p>
    <w:p w14:paraId="1AD8173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Nenhuma alteração é feita no banco de dados e os indicadores do Dashboard permanecem intactos.</w:t>
      </w:r>
    </w:p>
    <w:p w14:paraId="41AAF5F3" w14:textId="5D55242D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Validação de quantidade (Erro de Input)</w:t>
      </w:r>
    </w:p>
    <w:p w14:paraId="0510F820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5 do fluxo principal, o Gestor insere um valor inválido (zero, negativo ou texto).</w:t>
      </w:r>
    </w:p>
    <w:p w14:paraId="770BA6D5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impede a geração e exibe uma mensagem solicitando um número válido.</w:t>
      </w:r>
    </w:p>
    <w:p w14:paraId="3EB0E5AB" w14:textId="11747599" w:rsidR="00A3478F" w:rsidRDefault="00A3478F" w:rsidP="00A3478F">
      <w:pPr>
        <w:pStyle w:val="Ttulo1"/>
      </w:pPr>
      <w:bookmarkStart w:id="3" w:name="_Toc232530584"/>
      <w:r>
        <w:rPr>
          <w:rStyle w:val="Ttulo1Char"/>
          <w:b/>
          <w:bCs/>
          <w:caps/>
        </w:rPr>
        <w:t>épico 3 – ACESSAR PESQUISA</w:t>
      </w:r>
      <w:bookmarkEnd w:id="3"/>
      <w:r w:rsidRPr="00FE10A2">
        <w:t xml:space="preserve"> </w:t>
      </w:r>
    </w:p>
    <w:p w14:paraId="5002BDF9" w14:textId="77777777" w:rsidR="004D5E08" w:rsidRPr="004D5E08" w:rsidRDefault="004D5E08" w:rsidP="004D5E08">
      <w:pPr>
        <w:rPr>
          <w:lang w:eastAsia="pt-BR"/>
        </w:rPr>
      </w:pPr>
    </w:p>
    <w:p w14:paraId="1D0D2281" w14:textId="1BF165A3" w:rsidR="004D5E08" w:rsidRDefault="004D5E08" w:rsidP="004D5E08">
      <w:pPr>
        <w:rPr>
          <w:lang w:eastAsia="pt-BR"/>
        </w:rPr>
      </w:pPr>
      <w:r>
        <w:rPr>
          <w:noProof/>
        </w:rPr>
        <w:drawing>
          <wp:inline distT="0" distB="0" distL="0" distR="0" wp14:anchorId="16D4EF97" wp14:editId="01F83160">
            <wp:extent cx="5269865" cy="3573780"/>
            <wp:effectExtent l="0" t="0" r="6985" b="7620"/>
            <wp:docPr id="82721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D33B" w14:textId="6E8CCFCE" w:rsidR="004D5E08" w:rsidRPr="00300184" w:rsidRDefault="004D5E08" w:rsidP="004D5E08">
      <w:pPr>
        <w:pStyle w:val="TextoFATEC"/>
        <w:rPr>
          <w:bCs/>
        </w:rPr>
      </w:pPr>
      <w:r w:rsidRPr="00300184">
        <w:t xml:space="preserve">US01 – </w:t>
      </w:r>
      <w:r>
        <w:t>Acessar pesquisa</w:t>
      </w:r>
    </w:p>
    <w:p w14:paraId="387D6B01" w14:textId="77777777" w:rsidR="004D5E08" w:rsidRDefault="004D5E08" w:rsidP="004D5E08">
      <w:pPr>
        <w:pStyle w:val="TextoFATEC"/>
      </w:pPr>
    </w:p>
    <w:p w14:paraId="3E7EE6C5" w14:textId="276733BD" w:rsidR="004D5E08" w:rsidRDefault="004D5E08" w:rsidP="004D5E08">
      <w:pPr>
        <w:pStyle w:val="TextoFATEC"/>
      </w:pPr>
      <w:r w:rsidRPr="00300184">
        <w:t>Como</w:t>
      </w:r>
      <w:r>
        <w:t xml:space="preserve"> Gestor Educa</w:t>
      </w:r>
      <w:r w:rsidR="00A4429C">
        <w:t>c</w:t>
      </w:r>
      <w:r>
        <w:t>ional ou Professores ou Aluno</w:t>
      </w:r>
    </w:p>
    <w:p w14:paraId="2567F281" w14:textId="65529D40" w:rsidR="004D5E08" w:rsidRDefault="004D5E08" w:rsidP="004D5E08">
      <w:pPr>
        <w:pStyle w:val="TextoFATEC"/>
      </w:pPr>
      <w:r w:rsidRPr="00300184">
        <w:lastRenderedPageBreak/>
        <w:t>Quero</w:t>
      </w:r>
      <w:r>
        <w:t xml:space="preserve"> acessar o formulário para responder</w:t>
      </w:r>
    </w:p>
    <w:p w14:paraId="1FCEF7A9" w14:textId="47DD1809" w:rsidR="004D5E08" w:rsidRDefault="004D5E08" w:rsidP="004D5E08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61FFDC18" w14:textId="77777777" w:rsidR="004D5E08" w:rsidRDefault="004D5E08" w:rsidP="004D5E08">
      <w:pPr>
        <w:pStyle w:val="TextoFATEC"/>
      </w:pPr>
    </w:p>
    <w:p w14:paraId="2FAB6C6C" w14:textId="77777777" w:rsidR="004D5E08" w:rsidRDefault="004D5E08" w:rsidP="004D5E08">
      <w:pPr>
        <w:pStyle w:val="TextoFATEC"/>
      </w:pPr>
      <w:r w:rsidRPr="00300184">
        <w:t>Prioridade</w:t>
      </w:r>
      <w:r>
        <w:t>: Alta</w:t>
      </w:r>
    </w:p>
    <w:p w14:paraId="5E6B2DB2" w14:textId="77777777" w:rsidR="004D5E08" w:rsidRDefault="004D5E08" w:rsidP="004D5E08">
      <w:pPr>
        <w:pStyle w:val="TextoFATEC"/>
      </w:pPr>
    </w:p>
    <w:p w14:paraId="2C68C1E8" w14:textId="3D38AE41" w:rsidR="004D5E08" w:rsidRDefault="004D5E08" w:rsidP="00A4429C">
      <w:pPr>
        <w:pStyle w:val="TextoFATEC"/>
      </w:pPr>
      <w:r w:rsidRPr="00300184">
        <w:t>Critérios de aceitação:</w:t>
      </w:r>
    </w:p>
    <w:p w14:paraId="41771D1D" w14:textId="2D6302A5" w:rsidR="004D5E08" w:rsidRDefault="004D5E08">
      <w:pPr>
        <w:pStyle w:val="TextoFATEC"/>
        <w:numPr>
          <w:ilvl w:val="0"/>
          <w:numId w:val="5"/>
        </w:numPr>
      </w:pPr>
      <w:r>
        <w:t>Deve permitir colocar a respectiva senha da pesquisa correspondente</w:t>
      </w:r>
    </w:p>
    <w:p w14:paraId="7761C74B" w14:textId="61CAD5C1" w:rsidR="004D5E08" w:rsidRDefault="004D5E08">
      <w:pPr>
        <w:pStyle w:val="TextoFATEC"/>
        <w:numPr>
          <w:ilvl w:val="0"/>
          <w:numId w:val="5"/>
        </w:numPr>
      </w:pPr>
      <w:r>
        <w:t>Deve responder a pesquisa</w:t>
      </w:r>
    </w:p>
    <w:p w14:paraId="16AD50CA" w14:textId="11A4B934" w:rsidR="004D5E08" w:rsidRDefault="004D5E08">
      <w:pPr>
        <w:pStyle w:val="TextoFATEC"/>
        <w:numPr>
          <w:ilvl w:val="0"/>
          <w:numId w:val="5"/>
        </w:numPr>
      </w:pPr>
      <w:r>
        <w:t>Deve salvar as respostas no banco</w:t>
      </w:r>
    </w:p>
    <w:p w14:paraId="687EDFD5" w14:textId="77777777" w:rsidR="004D5E08" w:rsidRPr="004D5E08" w:rsidRDefault="004D5E08" w:rsidP="004D5E08">
      <w:pPr>
        <w:rPr>
          <w:lang w:eastAsia="pt-BR"/>
        </w:rPr>
      </w:pPr>
    </w:p>
    <w:p w14:paraId="41BCF66F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946C88F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FP1: Acesso à pesquisa (Alunos/Gestores educacionais/Professores)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br/>
      </w:r>
    </w:p>
    <w:p w14:paraId="7B88CD51" w14:textId="77777777" w:rsidR="001C5BDF" w:rsidRPr="001C5BDF" w:rsidRDefault="001C5BDF" w:rsidP="00A4429C">
      <w:pPr>
        <w:suppressAutoHyphens w:val="0"/>
        <w:spacing w:after="160" w:line="278" w:lineRule="auto"/>
        <w:ind w:firstLine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1. Sistema carrega o app na interface padrão;</w:t>
      </w:r>
    </w:p>
    <w:p w14:paraId="4A39A58B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2. Interface solicita senha para acessar a pesquisa;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3. Ator insere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4. Sistema válida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5. Sistema Identifica o ator;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6. Sistema exibe o questionário;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7. Ator responde às perguntas;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8. Sistema solicita ao ator validar respostas e salvar resposta;</w:t>
      </w:r>
    </w:p>
    <w:p w14:paraId="2090AEEC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9. Ator seleciona “Salvar respostas”;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10. Sistema armazena as respostas no banco de dados;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11. Sistema marca senha como utilizada;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12. Sistema Finaliza a Pesquisa;</w:t>
      </w:r>
    </w:p>
    <w:p w14:paraId="69935D03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13. Sistema exibe mensagem “Obrigado por participar!”</w:t>
      </w:r>
    </w:p>
    <w:p w14:paraId="55642EA7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14. Sistema exibe caixa de texto para reiniciar a pesquisa.</w:t>
      </w:r>
    </w:p>
    <w:p w14:paraId="7F5EB274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15. Sistema retorna a etapa 1</w:t>
      </w:r>
    </w:p>
    <w:p w14:paraId="6EF0FAA8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CCFC3D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FA1. Ator insere senha invalida ou incorreta</w:t>
      </w:r>
    </w:p>
    <w:p w14:paraId="2BF577B8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INICIA NO FP1 – Acesso à pesquisa etapa 4</w:t>
      </w:r>
    </w:p>
    <w:p w14:paraId="02FE933B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senha digitada estiver incorreta ou no formato inválido o sistema exibirá a mensagem “A senha digitada não confere”.</w:t>
      </w:r>
    </w:p>
    <w:p w14:paraId="7B62F98C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>Sistema contabiliza uma (1) tentativa não sucedida de acesso.</w:t>
      </w:r>
    </w:p>
    <w:p w14:paraId="1F0C7C21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2.</w:t>
      </w:r>
    </w:p>
    <w:p w14:paraId="3D02C9BE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F024A01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FA2. Ator insere senha incorreta diversas vezes </w:t>
      </w:r>
    </w:p>
    <w:p w14:paraId="05DDC2E3" w14:textId="77777777" w:rsid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– Acesso à pesquisa FA1 etapa 2</w:t>
      </w:r>
    </w:p>
    <w:p w14:paraId="41D5D3E5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sistema contabilizar 5 tentativas incorretas, se tornará temporariamente indisponível para realizar novas tentativas de acesso por 5 minutos.</w:t>
      </w:r>
    </w:p>
    <w:p w14:paraId="432ECE6F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Se a contagem chegar a 10 o sistema bloqueia permanentemente a caixa de texto para inserir a senha.</w:t>
      </w:r>
    </w:p>
    <w:p w14:paraId="75B254C8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 e exibe a mensagem “Tentativas de acesso excedidas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”</w:t>
      </w:r>
    </w:p>
    <w:p w14:paraId="556B8267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Ator sai da pesquisa sem responder todas as perguntas</w:t>
      </w:r>
    </w:p>
    <w:p w14:paraId="18768C1A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7</w:t>
      </w:r>
    </w:p>
    <w:p w14:paraId="16E97D64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Caso usuário saia da pesquisa, o sistema salvará localmente as respostas e guardará num arquivo de cache.</w:t>
      </w:r>
    </w:p>
    <w:p w14:paraId="167C24CC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39C53D1" w14:textId="77777777" w:rsidR="001C5BDF" w:rsidRPr="001C5BDF" w:rsidRDefault="001C5BDF" w:rsidP="001C5BDF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0F484B20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FA4. Ator não finaliza a pesquisa na etapa 8</w:t>
      </w:r>
    </w:p>
    <w:p w14:paraId="6376C810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8</w:t>
      </w:r>
    </w:p>
    <w:p w14:paraId="5EE60BEA" w14:textId="77777777" w:rsidR="001C5BDF" w:rsidRPr="00A20754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Sistema salvará localmente as respostas e guardará num arquivo de cache.</w:t>
      </w:r>
    </w:p>
    <w:p w14:paraId="3A6404BF" w14:textId="77777777" w:rsidR="001C5BDF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744078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99BDCE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5F558D7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196FECDD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866C730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04AD4C2" w14:textId="77777777" w:rsidR="00A70BE6" w:rsidRP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41DCA2B6" w14:textId="336072D9" w:rsidR="00191D70" w:rsidRPr="00FE10A2" w:rsidRDefault="00191D70" w:rsidP="00191D70">
      <w:pPr>
        <w:pStyle w:val="Ttulo1"/>
      </w:pPr>
      <w:bookmarkStart w:id="4" w:name="_Toc232530585"/>
      <w:r>
        <w:rPr>
          <w:rStyle w:val="Ttulo1Char"/>
          <w:b/>
          <w:bCs/>
          <w:caps/>
        </w:rPr>
        <w:lastRenderedPageBreak/>
        <w:t xml:space="preserve">épico </w:t>
      </w:r>
      <w:r>
        <w:rPr>
          <w:rStyle w:val="Ttulo1Char"/>
          <w:b/>
          <w:bCs/>
          <w:caps/>
        </w:rPr>
        <w:t>4</w:t>
      </w:r>
      <w:r>
        <w:rPr>
          <w:rStyle w:val="Ttulo1Char"/>
          <w:b/>
          <w:bCs/>
          <w:caps/>
        </w:rPr>
        <w:t xml:space="preserve"> </w:t>
      </w:r>
      <w:r>
        <w:rPr>
          <w:rStyle w:val="Ttulo1Char"/>
          <w:b/>
          <w:bCs/>
          <w:caps/>
        </w:rPr>
        <w:t>–</w:t>
      </w:r>
      <w:r>
        <w:rPr>
          <w:rStyle w:val="Ttulo1Char"/>
          <w:b/>
          <w:bCs/>
          <w:caps/>
        </w:rPr>
        <w:t xml:space="preserve"> </w:t>
      </w:r>
      <w:r>
        <w:rPr>
          <w:rStyle w:val="Ttulo1Char"/>
          <w:b/>
          <w:bCs/>
          <w:caps/>
        </w:rPr>
        <w:t xml:space="preserve">DASHBOARD </w:t>
      </w:r>
      <w:r>
        <w:rPr>
          <w:rStyle w:val="Ttulo1Char"/>
          <w:b/>
          <w:bCs/>
          <w:caps/>
        </w:rPr>
        <w:t>gestão de pesquisas</w:t>
      </w:r>
      <w:bookmarkEnd w:id="4"/>
      <w:r w:rsidRPr="00FE10A2">
        <w:t xml:space="preserve"> </w:t>
      </w:r>
    </w:p>
    <w:p w14:paraId="3DE184A5" w14:textId="77777777" w:rsidR="00191D70" w:rsidRPr="00191D70" w:rsidRDefault="00191D70" w:rsidP="00191D70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95DF5B" w14:textId="69A65EED" w:rsidR="00191D70" w:rsidRDefault="00191D70" w:rsidP="00191D70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>
        <w:rPr>
          <w:b/>
          <w:bCs/>
          <w:noProof/>
        </w:rPr>
        <w:drawing>
          <wp:inline distT="0" distB="0" distL="0" distR="0" wp14:anchorId="05A57C4C" wp14:editId="389E2EC6">
            <wp:extent cx="5486400" cy="4175125"/>
            <wp:effectExtent l="0" t="0" r="0" b="0"/>
            <wp:docPr id="76446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65068" name="Picture 7644650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91E1" w14:textId="6D970285" w:rsidR="00191D70" w:rsidRPr="00300184" w:rsidRDefault="00191D70" w:rsidP="00191D70">
      <w:pPr>
        <w:pStyle w:val="TextoFATEC"/>
        <w:rPr>
          <w:bCs/>
        </w:rPr>
      </w:pPr>
      <w:r w:rsidRPr="00300184">
        <w:t xml:space="preserve">US01 – </w:t>
      </w:r>
      <w:r>
        <w:t>Dashboard</w:t>
      </w:r>
    </w:p>
    <w:p w14:paraId="7A06191C" w14:textId="77777777" w:rsidR="00191D70" w:rsidRDefault="00191D70" w:rsidP="00191D70">
      <w:pPr>
        <w:pStyle w:val="TextoFATEC"/>
      </w:pPr>
    </w:p>
    <w:p w14:paraId="56FE461A" w14:textId="5D64DFDC" w:rsidR="00191D70" w:rsidRDefault="00191D70" w:rsidP="00191D70">
      <w:pPr>
        <w:pStyle w:val="TextoFATEC"/>
      </w:pPr>
      <w:r w:rsidRPr="00300184">
        <w:t>Como</w:t>
      </w:r>
      <w:r>
        <w:t xml:space="preserve"> Gestor Educacional</w:t>
      </w:r>
    </w:p>
    <w:p w14:paraId="73D438D2" w14:textId="2829AC7C" w:rsidR="00191D70" w:rsidRDefault="00191D70" w:rsidP="00191D70">
      <w:pPr>
        <w:pStyle w:val="TextoFATEC"/>
      </w:pPr>
      <w:r w:rsidRPr="00300184">
        <w:t>Quero</w:t>
      </w:r>
      <w:r>
        <w:t xml:space="preserve"> </w:t>
      </w:r>
      <w:r>
        <w:t>gerar um Dashboard com o resultado da pesquisa</w:t>
      </w:r>
    </w:p>
    <w:p w14:paraId="2F94C747" w14:textId="77777777" w:rsidR="00191D70" w:rsidRDefault="00191D70" w:rsidP="00191D70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79ADB359" w14:textId="77777777" w:rsidR="00191D70" w:rsidRDefault="00191D70" w:rsidP="00191D70">
      <w:pPr>
        <w:pStyle w:val="TextoFATEC"/>
      </w:pPr>
    </w:p>
    <w:p w14:paraId="17C66541" w14:textId="77777777" w:rsidR="00191D70" w:rsidRDefault="00191D70" w:rsidP="00191D70">
      <w:pPr>
        <w:pStyle w:val="TextoFATEC"/>
      </w:pPr>
      <w:r w:rsidRPr="00300184">
        <w:t>Prioridade</w:t>
      </w:r>
      <w:r>
        <w:t>: Alta</w:t>
      </w:r>
    </w:p>
    <w:p w14:paraId="31273546" w14:textId="77777777" w:rsidR="00191D70" w:rsidRDefault="00191D70" w:rsidP="00191D70">
      <w:pPr>
        <w:pStyle w:val="TextoFATEC"/>
      </w:pPr>
    </w:p>
    <w:p w14:paraId="48337CEB" w14:textId="77777777" w:rsidR="00191D70" w:rsidRDefault="00191D70" w:rsidP="00191D70">
      <w:pPr>
        <w:pStyle w:val="TextoFATEC"/>
      </w:pPr>
      <w:r w:rsidRPr="00300184">
        <w:t>Critérios de aceitação:</w:t>
      </w:r>
    </w:p>
    <w:p w14:paraId="2657D971" w14:textId="70ADAC55" w:rsidR="00191D70" w:rsidRDefault="00191D70" w:rsidP="00191D70">
      <w:pPr>
        <w:pStyle w:val="TextoFATEC"/>
        <w:numPr>
          <w:ilvl w:val="0"/>
          <w:numId w:val="5"/>
        </w:numPr>
      </w:pPr>
      <w:r>
        <w:t xml:space="preserve">Deve </w:t>
      </w:r>
      <w:r>
        <w:t>imprimir na tela os resultados da pesquisa selecionada</w:t>
      </w:r>
    </w:p>
    <w:p w14:paraId="7A69B159" w14:textId="77777777" w:rsidR="00191D70" w:rsidRDefault="00191D70" w:rsidP="00191D70">
      <w:pPr>
        <w:pStyle w:val="TextoFATEC"/>
        <w:ind w:firstLine="0"/>
      </w:pPr>
    </w:p>
    <w:p w14:paraId="62C91807" w14:textId="77777777" w:rsidR="00A70BE6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FP1: </w:t>
      </w:r>
      <w:r w:rsidR="00A70BE6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Dashboard</w:t>
      </w:r>
    </w:p>
    <w:p w14:paraId="71D31A23" w14:textId="61D10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Educacional realiza login no sistema. </w:t>
      </w:r>
    </w:p>
    <w:p w14:paraId="4A9E9DA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valida as credenciais de acesso. </w:t>
      </w:r>
    </w:p>
    <w:p w14:paraId="42133A6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Dashboard Administrativo. </w:t>
      </w:r>
    </w:p>
    <w:p w14:paraId="76B5663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O Gestor seleciona os filtros desejados: </w:t>
      </w:r>
    </w:p>
    <w:p w14:paraId="281F97DD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Pesquisa; </w:t>
      </w:r>
    </w:p>
    <w:p w14:paraId="5F11B633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Categoria; </w:t>
      </w:r>
    </w:p>
    <w:p w14:paraId="4587B637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Período; </w:t>
      </w:r>
    </w:p>
    <w:p w14:paraId="02664735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Status. </w:t>
      </w:r>
    </w:p>
    <w:p w14:paraId="28C66CF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processa os filtros informados. </w:t>
      </w:r>
    </w:p>
    <w:p w14:paraId="5F4ECF64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calcula e exibe os indicadores principais (KPIs): </w:t>
      </w:r>
    </w:p>
    <w:p w14:paraId="6D771EBE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Pesquisas; </w:t>
      </w:r>
    </w:p>
    <w:p w14:paraId="0DE3630D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Senhas Geradas; </w:t>
      </w:r>
    </w:p>
    <w:p w14:paraId="675B9F4B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Respostas Recebidas; </w:t>
      </w:r>
    </w:p>
    <w:p w14:paraId="40FAFB94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Taxa de Participação; </w:t>
      </w:r>
    </w:p>
    <w:p w14:paraId="779235DA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Ativas; </w:t>
      </w:r>
    </w:p>
    <w:p w14:paraId="3F28EB46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Encerradas. </w:t>
      </w:r>
    </w:p>
    <w:p w14:paraId="1FD6B8AB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Participação por Categoria. </w:t>
      </w:r>
    </w:p>
    <w:p w14:paraId="0B77429A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Utilização das Senhas. </w:t>
      </w:r>
    </w:p>
    <w:p w14:paraId="7942D68C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Evolução das Respostas. </w:t>
      </w:r>
    </w:p>
    <w:p w14:paraId="142DB97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Status das Pesquisas. </w:t>
      </w:r>
    </w:p>
    <w:p w14:paraId="392FCBD7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Resultados das Perguntas. </w:t>
      </w:r>
    </w:p>
    <w:p w14:paraId="79ABBBE3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a Comparação entre Categorias. </w:t>
      </w:r>
    </w:p>
    <w:p w14:paraId="4C53E9ED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Comentários das Questões Abertas. </w:t>
      </w:r>
    </w:p>
    <w:p w14:paraId="4A4209A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Indicadores de Segurança: </w:t>
      </w:r>
    </w:p>
    <w:p w14:paraId="627A3738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Logins Administrativos; </w:t>
      </w:r>
    </w:p>
    <w:p w14:paraId="05A5457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Tentativas de Acesso Inválidas; </w:t>
      </w:r>
    </w:p>
    <w:p w14:paraId="3066FC8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Senhas Reutilizadas Bloqueadas</w:t>
      </w:r>
    </w:p>
    <w:p w14:paraId="79F2FBD7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Usuários Ativos. </w:t>
      </w:r>
    </w:p>
    <w:p w14:paraId="79B472C5" w14:textId="38B4BEA4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analisa as informações apresentadas. </w:t>
      </w:r>
    </w:p>
    <w:p w14:paraId="1AA3DF9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pode solicitar a geração de relatórios. </w:t>
      </w:r>
    </w:p>
    <w:p w14:paraId="1BC5464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O caso de uso é encerrado.</w:t>
      </w:r>
    </w:p>
    <w:p w14:paraId="6FC59EC3" w14:textId="77777777" w:rsidR="00A70BE6" w:rsidRPr="003C0480" w:rsidRDefault="00191D70" w:rsidP="00A70BE6">
      <w:pPr>
        <w:pStyle w:val="TextoFATEC"/>
        <w:ind w:firstLine="0"/>
      </w:pPr>
      <w:r w:rsidRPr="001C5BDF">
        <w:rPr>
          <w:rFonts w:ascii="Aptos" w:eastAsia="Aptos" w:hAnsi="Aptos"/>
          <w:bCs/>
          <w:kern w:val="2"/>
          <w:lang w:eastAsia="en-US"/>
          <w14:ligatures w14:val="standardContextual"/>
        </w:rPr>
        <w:br/>
      </w:r>
      <w:r w:rsidR="00A70BE6" w:rsidRPr="00A70BE6">
        <w:t>FA01 – Alterar Filtros</w:t>
      </w:r>
    </w:p>
    <w:p w14:paraId="0B6893E2" w14:textId="77777777" w:rsidR="00A70BE6" w:rsidRPr="00A70BE6" w:rsidRDefault="00A70BE6" w:rsidP="00A70BE6">
      <w:pPr>
        <w:pStyle w:val="PargrafodaLista"/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Inicia em "Selecionar Filtros". </w:t>
      </w:r>
    </w:p>
    <w:p w14:paraId="45FDEE16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Gestor altera filtros. </w:t>
      </w:r>
    </w:p>
    <w:p w14:paraId="39A3A98B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Sistema recarrega todos os gráficos e indicadores. </w:t>
      </w:r>
    </w:p>
    <w:p w14:paraId="56AC1462" w14:textId="77777777" w:rsid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Retorna para etapa 3. </w:t>
      </w:r>
    </w:p>
    <w:p w14:paraId="33990CF3" w14:textId="77777777" w:rsidR="00A70BE6" w:rsidRPr="003C0480" w:rsidRDefault="00A70BE6" w:rsidP="005D6D5F">
      <w:pPr>
        <w:pStyle w:val="TextoFATEC"/>
        <w:ind w:firstLine="0"/>
      </w:pPr>
      <w:r w:rsidRPr="005D6D5F">
        <w:rPr>
          <w:rFonts w:ascii="Aptos" w:eastAsia="Aptos" w:hAnsi="Aptos"/>
          <w:bCs/>
          <w:kern w:val="2"/>
          <w:lang w:eastAsia="en-US"/>
          <w14:ligatures w14:val="standardContextual"/>
        </w:rPr>
        <w:t>FA02 – Atualização Automática</w:t>
      </w:r>
    </w:p>
    <w:p w14:paraId="119297C4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após a exibição dos indicadores. </w:t>
      </w:r>
    </w:p>
    <w:p w14:paraId="3FD4EEFE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atualiza os dados em tempo real. </w:t>
      </w:r>
    </w:p>
    <w:p w14:paraId="78E0DEB7" w14:textId="7824D289" w:rsidR="005D6D5F" w:rsidRDefault="00A70BE6" w:rsidP="005D6D5F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92E7065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FA03 – Visualizar Detalhes</w:t>
      </w:r>
    </w:p>
    <w:p w14:paraId="659ABC43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Inicia em qualquer gráfico. </w:t>
      </w:r>
    </w:p>
    <w:p w14:paraId="7C3553EB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Gestor seleciona um gráfico. </w:t>
      </w:r>
    </w:p>
    <w:p w14:paraId="24E148B2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Sistema apresenta informações detalhadas. </w:t>
      </w:r>
    </w:p>
    <w:p w14:paraId="71AEA4E9" w14:textId="77777777" w:rsidR="005D6D5F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Retorna para </w:t>
      </w:r>
      <w:r>
        <w:t>etapa 3</w:t>
      </w:r>
      <w:r w:rsidRPr="003C0480">
        <w:t xml:space="preserve">. </w:t>
      </w:r>
    </w:p>
    <w:p w14:paraId="30D5A636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FE01 – Nenhum dado encontrado</w:t>
      </w:r>
    </w:p>
    <w:p w14:paraId="0F5630B3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"Aplicar Filtros". </w:t>
      </w:r>
    </w:p>
    <w:p w14:paraId="7896F6A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encontra registros. </w:t>
      </w:r>
    </w:p>
    <w:p w14:paraId="52814447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Exibe mensagem:</w:t>
      </w:r>
      <w:r w:rsidRPr="005D6D5F">
        <w:rPr>
          <w:rFonts w:ascii="Aptos" w:eastAsia="Aptos" w:hAnsi="Aptos"/>
          <w:kern w:val="2"/>
          <w:lang w:eastAsia="en-US"/>
          <w14:ligatures w14:val="standardContextual"/>
        </w:rPr>
        <w:br/>
        <w:t xml:space="preserve">"Nenhum resultado encontrado para os filtros selecionados." </w:t>
      </w:r>
    </w:p>
    <w:p w14:paraId="442528F1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4. </w:t>
      </w:r>
    </w:p>
    <w:p w14:paraId="57F39461" w14:textId="77777777" w:rsidR="005D6D5F" w:rsidRPr="003C0480" w:rsidRDefault="005D6D5F" w:rsidP="005D6D5F"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FE02 – Erro ao carregar indicadores</w:t>
      </w:r>
    </w:p>
    <w:p w14:paraId="36903F0E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"Carregar Indicadores". </w:t>
      </w:r>
    </w:p>
    <w:p w14:paraId="56CFD28D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detecta falha na consulta. </w:t>
      </w:r>
    </w:p>
    <w:p w14:paraId="7DCD5C9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A65DFE0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E7FD740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FE03 – Falha na exportação</w:t>
      </w:r>
    </w:p>
    <w:p w14:paraId="6971957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"Exportar PDF/CSV". </w:t>
      </w:r>
    </w:p>
    <w:p w14:paraId="457F6FDD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consegue gerar o arquivo. </w:t>
      </w:r>
    </w:p>
    <w:p w14:paraId="44F33A4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20F1965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Retorna para a etapa 16.</w:t>
      </w:r>
    </w:p>
    <w:p w14:paraId="3A6F64EE" w14:textId="77777777" w:rsidR="005D6D5F" w:rsidRPr="003C0480" w:rsidRDefault="005D6D5F" w:rsidP="005D6D5F">
      <w:pPr>
        <w:suppressAutoHyphens w:val="0"/>
        <w:spacing w:after="200"/>
      </w:pPr>
    </w:p>
    <w:p w14:paraId="166C688D" w14:textId="77777777" w:rsidR="005D6D5F" w:rsidRPr="003C0480" w:rsidRDefault="005D6D5F" w:rsidP="005D6D5F">
      <w:pPr>
        <w:suppressAutoHyphens w:val="0"/>
        <w:spacing w:after="200"/>
      </w:pPr>
    </w:p>
    <w:p w14:paraId="07ADC7C6" w14:textId="77777777" w:rsidR="005D6D5F" w:rsidRPr="003C0480" w:rsidRDefault="005D6D5F" w:rsidP="005D6D5F">
      <w:pPr>
        <w:suppressAutoHyphens w:val="0"/>
        <w:spacing w:after="200"/>
      </w:pPr>
    </w:p>
    <w:p w14:paraId="232EE5B1" w14:textId="77777777" w:rsidR="005D6D5F" w:rsidRPr="005D6D5F" w:rsidRDefault="005D6D5F" w:rsidP="005D6D5F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FF3B77" w14:textId="77777777" w:rsidR="00A70BE6" w:rsidRPr="00A70BE6" w:rsidRDefault="00A70BE6" w:rsidP="00A70BE6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BACA481" w14:textId="2296DA1B" w:rsidR="00191D70" w:rsidRPr="001C5BDF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1156028D" w14:textId="77777777" w:rsidR="00191D70" w:rsidRPr="00191D70" w:rsidRDefault="00191D70" w:rsidP="00191D70">
      <w:pPr>
        <w:pStyle w:val="TextoFATEC"/>
        <w:ind w:firstLine="0"/>
      </w:pPr>
    </w:p>
    <w:p w14:paraId="55273C2A" w14:textId="77777777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F846829" w14:textId="4650BC35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BEEE9BA" w14:textId="77777777" w:rsidR="00C65BB8" w:rsidRDefault="00C65BB8" w:rsidP="00C65BB8">
      <w:pPr>
        <w:pStyle w:val="TextoFATEC"/>
        <w:ind w:firstLine="0"/>
      </w:pPr>
    </w:p>
    <w:p w14:paraId="5E1C41C3" w14:textId="77777777" w:rsidR="00C65BB8" w:rsidRDefault="00C65BB8" w:rsidP="00C65BB8">
      <w:pPr>
        <w:pStyle w:val="TextoFATEC"/>
      </w:pPr>
    </w:p>
    <w:p w14:paraId="68B5EEDC" w14:textId="77777777" w:rsidR="00C65BB8" w:rsidRPr="00C65BB8" w:rsidRDefault="00C65BB8" w:rsidP="00C65BB8">
      <w:pPr>
        <w:pStyle w:val="TextoFATEC"/>
        <w:ind w:firstLine="0"/>
        <w:rPr>
          <w:b w:val="0"/>
        </w:rPr>
      </w:pPr>
    </w:p>
    <w:p w14:paraId="0A469B53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13A078B6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232C044E" w14:textId="77777777" w:rsidR="007917DB" w:rsidRPr="007917DB" w:rsidRDefault="007917DB" w:rsidP="007917DB">
      <w:pPr>
        <w:pStyle w:val="TextoFATEC"/>
        <w:ind w:left="360" w:firstLine="0"/>
        <w:rPr>
          <w:b w:val="0"/>
          <w:bCs/>
        </w:rPr>
      </w:pPr>
    </w:p>
    <w:p w14:paraId="24475FD3" w14:textId="77777777" w:rsidR="007917DB" w:rsidRDefault="007917DB" w:rsidP="001F1C07">
      <w:pPr>
        <w:pStyle w:val="TextoFATEC"/>
      </w:pPr>
    </w:p>
    <w:p w14:paraId="21E16AB6" w14:textId="2DACFFE2" w:rsidR="0051433C" w:rsidRDefault="0051433C" w:rsidP="001F1C07">
      <w:pPr>
        <w:pStyle w:val="TextoFATEC"/>
      </w:pPr>
    </w:p>
    <w:p w14:paraId="41550CB0" w14:textId="77777777" w:rsidR="004A28C1" w:rsidRDefault="004A28C1" w:rsidP="001F1C07">
      <w:pPr>
        <w:pStyle w:val="TextoFATEC"/>
      </w:pPr>
    </w:p>
    <w:p w14:paraId="519486B8" w14:textId="77777777" w:rsidR="004A28C1" w:rsidRDefault="004A28C1" w:rsidP="001F1C07">
      <w:pPr>
        <w:pStyle w:val="TextoFATEC"/>
      </w:pPr>
    </w:p>
    <w:p w14:paraId="2791BB70" w14:textId="77777777" w:rsidR="004A28C1" w:rsidRDefault="004A28C1" w:rsidP="001F1C07">
      <w:pPr>
        <w:pStyle w:val="TextoFATEC"/>
      </w:pPr>
    </w:p>
    <w:sectPr w:rsidR="004A28C1" w:rsidSect="000C3A9D">
      <w:headerReference w:type="even" r:id="rId16"/>
      <w:headerReference w:type="default" r:id="rId17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6E42" w14:textId="77777777" w:rsidR="00134298" w:rsidRDefault="00134298" w:rsidP="00EC7E8F">
      <w:r>
        <w:separator/>
      </w:r>
    </w:p>
  </w:endnote>
  <w:endnote w:type="continuationSeparator" w:id="0">
    <w:p w14:paraId="536FAE46" w14:textId="77777777" w:rsidR="00134298" w:rsidRDefault="00134298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E770" w14:textId="77777777" w:rsidR="00134298" w:rsidRDefault="00134298" w:rsidP="00EC7E8F">
      <w:r>
        <w:separator/>
      </w:r>
    </w:p>
  </w:footnote>
  <w:footnote w:type="continuationSeparator" w:id="0">
    <w:p w14:paraId="7F098A0D" w14:textId="77777777" w:rsidR="00134298" w:rsidRDefault="00134298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3776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2EFA4FD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53D661E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2775AA5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7D20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1999F451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23E8A0A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74426777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1DE"/>
    <w:multiLevelType w:val="hybridMultilevel"/>
    <w:tmpl w:val="68F02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22A"/>
    <w:multiLevelType w:val="multilevel"/>
    <w:tmpl w:val="614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4CD6"/>
    <w:multiLevelType w:val="multilevel"/>
    <w:tmpl w:val="8B2A4A2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574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454" w:hanging="1080"/>
      </w:pPr>
    </w:lvl>
    <w:lvl w:ilvl="4">
      <w:start w:val="1"/>
      <w:numFmt w:val="decimal"/>
      <w:lvlText w:val="%1.%2.%3.%4.%5"/>
      <w:lvlJc w:val="left"/>
      <w:pPr>
        <w:ind w:left="6534" w:hanging="1080"/>
      </w:pPr>
    </w:lvl>
    <w:lvl w:ilvl="5">
      <w:start w:val="1"/>
      <w:numFmt w:val="decimal"/>
      <w:lvlText w:val="%1.%2.%3.%4.%5.%6"/>
      <w:lvlJc w:val="left"/>
      <w:pPr>
        <w:ind w:left="7974" w:hanging="1440"/>
      </w:pPr>
    </w:lvl>
    <w:lvl w:ilvl="6">
      <w:start w:val="1"/>
      <w:numFmt w:val="decimal"/>
      <w:lvlText w:val="%1.%2.%3.%4.%5.%6.%7"/>
      <w:lvlJc w:val="left"/>
      <w:pPr>
        <w:ind w:left="9054" w:hanging="1440"/>
      </w:pPr>
    </w:lvl>
    <w:lvl w:ilvl="7">
      <w:start w:val="1"/>
      <w:numFmt w:val="decimal"/>
      <w:lvlText w:val="%1.%2.%3.%4.%5.%6.%7.%8"/>
      <w:lvlJc w:val="left"/>
      <w:pPr>
        <w:ind w:left="10494" w:hanging="1800"/>
      </w:pPr>
    </w:lvl>
    <w:lvl w:ilvl="8">
      <w:start w:val="1"/>
      <w:numFmt w:val="decimal"/>
      <w:lvlText w:val="%1.%2.%3.%4.%5.%6.%7.%8.%9"/>
      <w:lvlJc w:val="left"/>
      <w:pPr>
        <w:ind w:left="11574" w:hanging="1800"/>
      </w:pPr>
    </w:lvl>
  </w:abstractNum>
  <w:abstractNum w:abstractNumId="3" w15:restartNumberingAfterBreak="0">
    <w:nsid w:val="13113A13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B5D86"/>
    <w:multiLevelType w:val="hybridMultilevel"/>
    <w:tmpl w:val="1E54D21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A93800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8" w15:restartNumberingAfterBreak="0">
    <w:nsid w:val="2BA05E45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9" w15:restartNumberingAfterBreak="0">
    <w:nsid w:val="2BE243C8"/>
    <w:multiLevelType w:val="hybridMultilevel"/>
    <w:tmpl w:val="423EBF8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19043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4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B215B6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0" w15:restartNumberingAfterBreak="0">
    <w:nsid w:val="5BBC7972"/>
    <w:multiLevelType w:val="hybridMultilevel"/>
    <w:tmpl w:val="BB622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B76169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4" w15:restartNumberingAfterBreak="0">
    <w:nsid w:val="685A0D2F"/>
    <w:multiLevelType w:val="hybridMultilevel"/>
    <w:tmpl w:val="D700966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C7F12BD"/>
    <w:multiLevelType w:val="multilevel"/>
    <w:tmpl w:val="19FE9C04"/>
    <w:lvl w:ilvl="0">
      <w:start w:val="1"/>
      <w:numFmt w:val="decimal"/>
      <w:pStyle w:val="Ttulo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E557EED"/>
    <w:multiLevelType w:val="hybridMultilevel"/>
    <w:tmpl w:val="2370CE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5219F"/>
    <w:multiLevelType w:val="hybridMultilevel"/>
    <w:tmpl w:val="B90A64FE"/>
    <w:lvl w:ilvl="0" w:tplc="BE46F92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8869E1"/>
    <w:multiLevelType w:val="hybridMultilevel"/>
    <w:tmpl w:val="55CC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10"/>
  </w:num>
  <w:num w:numId="2" w16cid:durableId="339083596">
    <w:abstractNumId w:val="16"/>
  </w:num>
  <w:num w:numId="3" w16cid:durableId="1515458082">
    <w:abstractNumId w:val="25"/>
  </w:num>
  <w:num w:numId="4" w16cid:durableId="2032488441">
    <w:abstractNumId w:val="12"/>
  </w:num>
  <w:num w:numId="5" w16cid:durableId="1019507096">
    <w:abstractNumId w:val="5"/>
  </w:num>
  <w:num w:numId="6" w16cid:durableId="802384368">
    <w:abstractNumId w:val="21"/>
  </w:num>
  <w:num w:numId="7" w16cid:durableId="1323388890">
    <w:abstractNumId w:val="19"/>
  </w:num>
  <w:num w:numId="8" w16cid:durableId="2092660707">
    <w:abstractNumId w:val="6"/>
  </w:num>
  <w:num w:numId="9" w16cid:durableId="20307118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55402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04744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7700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812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3650548">
    <w:abstractNumId w:val="1"/>
  </w:num>
  <w:num w:numId="15" w16cid:durableId="1694304691">
    <w:abstractNumId w:val="20"/>
  </w:num>
  <w:num w:numId="16" w16cid:durableId="884947146">
    <w:abstractNumId w:val="28"/>
  </w:num>
  <w:num w:numId="17" w16cid:durableId="1163549541">
    <w:abstractNumId w:val="29"/>
  </w:num>
  <w:num w:numId="18" w16cid:durableId="173421250">
    <w:abstractNumId w:val="0"/>
  </w:num>
  <w:num w:numId="19" w16cid:durableId="1341198993">
    <w:abstractNumId w:val="26"/>
  </w:num>
  <w:num w:numId="20" w16cid:durableId="1474637285">
    <w:abstractNumId w:val="24"/>
  </w:num>
  <w:num w:numId="21" w16cid:durableId="2047026672">
    <w:abstractNumId w:val="9"/>
  </w:num>
  <w:num w:numId="22" w16cid:durableId="1988630744">
    <w:abstractNumId w:val="18"/>
  </w:num>
  <w:num w:numId="23" w16cid:durableId="781455669">
    <w:abstractNumId w:val="22"/>
  </w:num>
  <w:num w:numId="24" w16cid:durableId="335232558">
    <w:abstractNumId w:val="4"/>
  </w:num>
  <w:num w:numId="25" w16cid:durableId="1636594737">
    <w:abstractNumId w:val="15"/>
  </w:num>
  <w:num w:numId="26" w16cid:durableId="429813799">
    <w:abstractNumId w:val="27"/>
  </w:num>
  <w:num w:numId="27" w16cid:durableId="170535564">
    <w:abstractNumId w:val="14"/>
  </w:num>
  <w:num w:numId="28" w16cid:durableId="383256065">
    <w:abstractNumId w:val="30"/>
  </w:num>
  <w:num w:numId="29" w16cid:durableId="315501808">
    <w:abstractNumId w:val="3"/>
  </w:num>
  <w:num w:numId="30" w16cid:durableId="747118996">
    <w:abstractNumId w:val="11"/>
  </w:num>
  <w:num w:numId="31" w16cid:durableId="84196715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A00F1"/>
    <w:rsid w:val="000B3CAB"/>
    <w:rsid w:val="000B724A"/>
    <w:rsid w:val="000B7554"/>
    <w:rsid w:val="000C3A9D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6626"/>
    <w:rsid w:val="000F75FA"/>
    <w:rsid w:val="001075CC"/>
    <w:rsid w:val="00115B03"/>
    <w:rsid w:val="00120B92"/>
    <w:rsid w:val="00122FE5"/>
    <w:rsid w:val="00125F82"/>
    <w:rsid w:val="00126CD0"/>
    <w:rsid w:val="00134298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1D70"/>
    <w:rsid w:val="0019276F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C5BDF"/>
    <w:rsid w:val="001D1DF0"/>
    <w:rsid w:val="001D4C46"/>
    <w:rsid w:val="001D6967"/>
    <w:rsid w:val="001F0C69"/>
    <w:rsid w:val="001F1843"/>
    <w:rsid w:val="001F1C07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3FBC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A0A30"/>
    <w:rsid w:val="004A11CE"/>
    <w:rsid w:val="004A28C1"/>
    <w:rsid w:val="004A3F9E"/>
    <w:rsid w:val="004A7E81"/>
    <w:rsid w:val="004C453B"/>
    <w:rsid w:val="004C53DF"/>
    <w:rsid w:val="004D4736"/>
    <w:rsid w:val="004D53F3"/>
    <w:rsid w:val="004D5E08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0A09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D6D5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13FF"/>
    <w:rsid w:val="007917DB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149C"/>
    <w:rsid w:val="00842BA0"/>
    <w:rsid w:val="00843EAC"/>
    <w:rsid w:val="0084580F"/>
    <w:rsid w:val="00852E17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2CC0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301A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0754"/>
    <w:rsid w:val="00A22996"/>
    <w:rsid w:val="00A3220C"/>
    <w:rsid w:val="00A3478F"/>
    <w:rsid w:val="00A36952"/>
    <w:rsid w:val="00A37236"/>
    <w:rsid w:val="00A402BA"/>
    <w:rsid w:val="00A41802"/>
    <w:rsid w:val="00A4429C"/>
    <w:rsid w:val="00A560E8"/>
    <w:rsid w:val="00A57C4A"/>
    <w:rsid w:val="00A67671"/>
    <w:rsid w:val="00A70BE6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522"/>
    <w:rsid w:val="00C45FEC"/>
    <w:rsid w:val="00C528F8"/>
    <w:rsid w:val="00C54A9B"/>
    <w:rsid w:val="00C55BFE"/>
    <w:rsid w:val="00C5677B"/>
    <w:rsid w:val="00C6100A"/>
    <w:rsid w:val="00C65BB8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2D23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70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1B2AAF"/>
    <w:pPr>
      <w:keepNext/>
      <w:widowControl w:val="0"/>
      <w:numPr>
        <w:numId w:val="3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1F1C07"/>
    <w:pPr>
      <w:spacing w:line="360" w:lineRule="auto"/>
      <w:ind w:firstLine="709"/>
      <w:jc w:val="both"/>
    </w:pPr>
    <w:rPr>
      <w:rFonts w:ascii="Arial" w:hAnsi="Arial" w:cs="Arial"/>
      <w:b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HiperlinkVisitado">
    <w:name w:val="FollowedHyperlink"/>
    <w:basedOn w:val="Fontepargpadro"/>
    <w:uiPriority w:val="99"/>
    <w:semiHidden/>
    <w:unhideWhenUsed/>
    <w:rsid w:val="004C453B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2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1</TotalTime>
  <Pages>14</Pages>
  <Words>1716</Words>
  <Characters>9785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11479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MATHEUS Gabriel</cp:lastModifiedBy>
  <cp:revision>2</cp:revision>
  <cp:lastPrinted>2018-04-17T18:55:00Z</cp:lastPrinted>
  <dcterms:created xsi:type="dcterms:W3CDTF">2026-06-16T22:31:00Z</dcterms:created>
  <dcterms:modified xsi:type="dcterms:W3CDTF">2026-06-16T22:31:00Z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